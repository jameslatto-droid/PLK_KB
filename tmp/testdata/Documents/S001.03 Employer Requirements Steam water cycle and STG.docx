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BDE31" w14:textId="77777777" w:rsidR="008127E1" w:rsidRPr="009835AC" w:rsidRDefault="00E16618" w:rsidP="00E829D2">
      <w:pPr>
        <w:rPr>
          <w:lang w:val="en-GB"/>
        </w:rPr>
      </w:pPr>
      <w:r w:rsidRPr="009835AC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0503D5A" wp14:editId="114E793E">
                <wp:simplePos x="0" y="0"/>
                <wp:positionH relativeFrom="page">
                  <wp:posOffset>22225</wp:posOffset>
                </wp:positionH>
                <wp:positionV relativeFrom="paragraph">
                  <wp:posOffset>-1156970</wp:posOffset>
                </wp:positionV>
                <wp:extent cx="8001000" cy="11001375"/>
                <wp:effectExtent l="0" t="0" r="19050" b="28575"/>
                <wp:wrapNone/>
                <wp:docPr id="15" name="Rechthoek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0" cy="11001375"/>
                        </a:xfrm>
                        <a:prstGeom prst="rect">
                          <a:avLst/>
                        </a:prstGeom>
                        <a:solidFill>
                          <a:srgbClr val="4D708A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A1B18" id="Rechthoek 15" o:spid="_x0000_s1026" style="position:absolute;margin-left:1.75pt;margin-top:-91.1pt;width:630pt;height:866.25pt;z-index:25164851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" fillcolor="#4d708a" strokecolor="#1f3763 [1604]" strokeweight="1pt">
                <w10:wrap anchorx="page"/>
              </v:rect>
            </w:pict>
          </mc:Fallback>
        </mc:AlternateContent>
      </w:r>
      <w:r w:rsidR="0062039F" w:rsidRPr="009835AC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0A8E074F" wp14:editId="05BB15A1">
                <wp:simplePos x="0" y="0"/>
                <wp:positionH relativeFrom="margin">
                  <wp:posOffset>948055</wp:posOffset>
                </wp:positionH>
                <wp:positionV relativeFrom="paragraph">
                  <wp:posOffset>7178675</wp:posOffset>
                </wp:positionV>
                <wp:extent cx="5143500" cy="1371600"/>
                <wp:effectExtent l="0" t="0" r="0" b="0"/>
                <wp:wrapSquare wrapText="bothSides"/>
                <wp:docPr id="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0" cy="1371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raster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256"/>
                              <w:gridCol w:w="4532"/>
                            </w:tblGrid>
                            <w:tr w:rsidR="007C0DB7" w14:paraId="36499E4C" w14:textId="77777777" w:rsidTr="007C0DB7">
                              <w:tc>
                                <w:tcPr>
                                  <w:tcW w:w="3256" w:type="dxa"/>
                                </w:tcPr>
                                <w:p w14:paraId="25CDE447" w14:textId="77777777" w:rsidR="007C0DB7" w:rsidRPr="007C0DB7" w:rsidRDefault="007C0DB7" w:rsidP="000564A3">
                                  <w:pPr>
                                    <w:pStyle w:val="Geenafstand"/>
                                    <w:rPr>
                                      <w:rFonts w:ascii="Ubuntu" w:hAnsi="Ubuntu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7C0DB7">
                                    <w:rPr>
                                      <w:rFonts w:ascii="Ubuntu" w:hAnsi="Ubuntu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Document </w:t>
                                  </w:r>
                                  <w:proofErr w:type="spellStart"/>
                                  <w:r w:rsidRPr="007C0DB7">
                                    <w:rPr>
                                      <w:rFonts w:ascii="Ubuntu" w:hAnsi="Ubuntu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number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532" w:type="dxa"/>
                                </w:tcPr>
                                <w:p w14:paraId="66BB30BD" w14:textId="77777777" w:rsidR="007C0DB7" w:rsidRPr="007C0DB7" w:rsidRDefault="00E634DD" w:rsidP="000564A3">
                                  <w:pPr>
                                    <w:pStyle w:val="Geenafstand"/>
                                    <w:rPr>
                                      <w:rFonts w:ascii="Ubuntu" w:hAnsi="Ubuntu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Ubuntu" w:hAnsi="Ubuntu"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alias w:val="Document no"/>
                                      <w:tag w:val="document no"/>
                                      <w:id w:val="543022252"/>
                                    </w:sdtPr>
                                    <w:sdtEndPr/>
                                    <w:sdtContent>
                                      <w:r w:rsidR="007C0DB7" w:rsidRPr="007C0DB7">
                                        <w:rPr>
                                          <w:rFonts w:ascii="Ubuntu" w:hAnsi="Ubuntu" w:cs="Open Sans"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  <w:t>RG-</w:t>
                                      </w:r>
                                      <w:r w:rsidR="007C0DB7">
                                        <w:rPr>
                                          <w:rFonts w:ascii="Ubuntu" w:hAnsi="Ubuntu" w:cs="Open Sans"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  <w:t>XXXX</w:t>
                                      </w:r>
                                      <w:r w:rsidR="007C0DB7" w:rsidRPr="007C0DB7">
                                        <w:rPr>
                                          <w:rFonts w:ascii="Ubuntu" w:hAnsi="Ubuntu" w:cs="Open Sans"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  <w:t>-</w:t>
                                      </w:r>
                                      <w:r w:rsidR="007C0DB7">
                                        <w:rPr>
                                          <w:rFonts w:ascii="Ubuntu" w:hAnsi="Ubuntu" w:cs="Open Sans"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  <w:t>XXX</w:t>
                                      </w:r>
                                      <w:r w:rsidR="007C0DB7" w:rsidRPr="007C0DB7">
                                        <w:rPr>
                                          <w:rFonts w:ascii="Ubuntu" w:hAnsi="Ubuntu" w:cs="Open Sans"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  <w:t>-</w:t>
                                      </w:r>
                                      <w:proofErr w:type="spellStart"/>
                                      <w:r w:rsidR="00E829D2">
                                        <w:rPr>
                                          <w:rFonts w:ascii="Ubuntu" w:hAnsi="Ubuntu" w:cs="Open Sans"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  <w:t>yearmonthday</w:t>
                                      </w:r>
                                      <w:proofErr w:type="spellEnd"/>
                                      <w:r w:rsidR="007C0DB7" w:rsidRPr="007C0DB7">
                                        <w:rPr>
                                          <w:rFonts w:ascii="Ubuntu" w:hAnsi="Ubuntu" w:cs="Open Sans"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  <w:t xml:space="preserve"> 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9835AC" w14:paraId="3488CEF8" w14:textId="77777777" w:rsidTr="007C0DB7">
                              <w:tc>
                                <w:tcPr>
                                  <w:tcW w:w="3256" w:type="dxa"/>
                                </w:tcPr>
                                <w:p w14:paraId="414AA911" w14:textId="77777777" w:rsidR="009835AC" w:rsidRPr="007C0DB7" w:rsidRDefault="009835AC" w:rsidP="000564A3">
                                  <w:pPr>
                                    <w:pStyle w:val="Geenafstand"/>
                                    <w:rPr>
                                      <w:rFonts w:ascii="Ubuntu" w:hAnsi="Ubuntu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Ubuntu" w:hAnsi="Ubuntu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</w:tcPr>
                                <w:p w14:paraId="6844DABF" w14:textId="77777777" w:rsidR="009835AC" w:rsidRPr="007C0DB7" w:rsidRDefault="00E634DD" w:rsidP="000564A3">
                                  <w:pPr>
                                    <w:pStyle w:val="Geenafstand"/>
                                    <w:rPr>
                                      <w:rFonts w:ascii="Ubuntu" w:hAnsi="Ubuntu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Ubuntu" w:hAnsi="Ubuntu"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alias w:val="Date"/>
                                      <w:tag w:val="date"/>
                                      <w:id w:val="-1737226734"/>
                                    </w:sdtPr>
                                    <w:sdtEndPr/>
                                    <w:sdtContent>
                                      <w:sdt>
                                        <w:sdtPr>
                                          <w:rPr>
                                            <w:rFonts w:ascii="Ubuntu" w:hAnsi="Ubuntu"/>
                                            <w:color w:val="FFFFFF" w:themeColor="background1"/>
                                            <w:sz w:val="20"/>
                                            <w:szCs w:val="20"/>
                                          </w:rPr>
                                          <w:id w:val="-64112135"/>
                                          <w:date w:fullDate="2020-05-25T00:00:00Z">
                                            <w:dateFormat w:val="d-M-yyyy"/>
                                            <w:lid w:val="nl-NL"/>
                                            <w:storeMappedDataAs w:val="dateTime"/>
                                            <w:calendar w:val="gregorian"/>
                                          </w:date>
                                        </w:sdtPr>
                                        <w:sdtEndPr/>
                                        <w:sdtContent>
                                          <w:r w:rsidR="007B299F">
                                            <w:rPr>
                                              <w:rFonts w:ascii="Ubuntu" w:hAnsi="Ubuntu"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2</w:t>
                                          </w:r>
                                          <w:r w:rsidR="00F73029">
                                            <w:rPr>
                                              <w:rFonts w:ascii="Ubuntu" w:hAnsi="Ubuntu"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5</w:t>
                                          </w:r>
                                          <w:r w:rsidR="009835AC">
                                            <w:rPr>
                                              <w:rFonts w:ascii="Ubuntu" w:hAnsi="Ubuntu"/>
                                              <w:color w:val="FFFFFF" w:themeColor="background1"/>
                                              <w:sz w:val="20"/>
                                              <w:szCs w:val="20"/>
                                            </w:rPr>
                                            <w:t>-05-2020</w:t>
                                          </w:r>
                                        </w:sdtContent>
                                      </w:sdt>
                                    </w:sdtContent>
                                  </w:sdt>
                                </w:p>
                              </w:tc>
                            </w:tr>
                            <w:tr w:rsidR="007C0DB7" w14:paraId="209D549B" w14:textId="77777777" w:rsidTr="007C0DB7">
                              <w:tc>
                                <w:tcPr>
                                  <w:tcW w:w="3256" w:type="dxa"/>
                                </w:tcPr>
                                <w:p w14:paraId="7F78C40D" w14:textId="77777777" w:rsidR="007C0DB7" w:rsidRPr="007C0DB7" w:rsidRDefault="007C0DB7" w:rsidP="000564A3">
                                  <w:pPr>
                                    <w:pStyle w:val="Geenafstand"/>
                                    <w:rPr>
                                      <w:rFonts w:ascii="Ubuntu" w:hAnsi="Ubuntu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7C0DB7">
                                    <w:rPr>
                                      <w:rFonts w:ascii="Ubuntu" w:hAnsi="Ubuntu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Version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</w:tcPr>
                                <w:p w14:paraId="57061D42" w14:textId="77777777" w:rsidR="007C0DB7" w:rsidRPr="007C0DB7" w:rsidRDefault="00E634DD" w:rsidP="000564A3">
                                  <w:pPr>
                                    <w:pStyle w:val="Geenafstand"/>
                                    <w:rPr>
                                      <w:rFonts w:ascii="Ubuntu" w:hAnsi="Ubuntu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Ubuntu" w:hAnsi="Ubuntu"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alias w:val="Version"/>
                                      <w:tag w:val="version"/>
                                      <w:id w:val="185029307"/>
                                    </w:sdtPr>
                                    <w:sdtEndPr/>
                                    <w:sdtContent>
                                      <w:r w:rsidR="007C0DB7" w:rsidRPr="007C0DB7">
                                        <w:rPr>
                                          <w:rFonts w:ascii="Ubuntu" w:hAnsi="Ubuntu"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  <w:t>0.</w:t>
                                      </w:r>
                                      <w:r w:rsidR="007C0DB7">
                                        <w:rPr>
                                          <w:rFonts w:ascii="Ubuntu" w:hAnsi="Ubuntu"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  <w:t>0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7C0DB7" w14:paraId="61AF8AFD" w14:textId="77777777" w:rsidTr="007C0DB7">
                              <w:tc>
                                <w:tcPr>
                                  <w:tcW w:w="3256" w:type="dxa"/>
                                </w:tcPr>
                                <w:p w14:paraId="4EC379CD" w14:textId="77777777" w:rsidR="007C0DB7" w:rsidRPr="007C0DB7" w:rsidRDefault="007C0DB7" w:rsidP="000564A3">
                                  <w:pPr>
                                    <w:pStyle w:val="Geenafstand"/>
                                    <w:rPr>
                                      <w:rFonts w:ascii="Ubuntu" w:hAnsi="Ubuntu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7C0DB7">
                                    <w:rPr>
                                      <w:rFonts w:ascii="Ubuntu" w:hAnsi="Ubuntu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Initiator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</w:tcPr>
                                <w:sdt>
                                  <w:sdtPr>
                                    <w:rPr>
                                      <w:rFonts w:ascii="Ubuntu" w:hAnsi="Ubuntu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alias w:val="Author"/>
                                    <w:tag w:val="author"/>
                                    <w:id w:val="128060765"/>
                                    <w:placeholder>
                                      <w:docPart w:val="B6A1D4759E3A4107ADBD1534D93AD89D"/>
                                    </w:placeholder>
                                  </w:sdtPr>
                                  <w:sdtEndPr/>
                                  <w:sdtContent>
                                    <w:p w14:paraId="3C248FDB" w14:textId="77777777" w:rsidR="007C0DB7" w:rsidRPr="007C0DB7" w:rsidRDefault="00E829D2" w:rsidP="000564A3">
                                      <w:pPr>
                                        <w:pStyle w:val="Geenafstand"/>
                                        <w:rPr>
                                          <w:rFonts w:ascii="Ubuntu" w:hAnsi="Ubuntu"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Ubuntu" w:hAnsi="Ubuntu"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  <w:t xml:space="preserve">[Name </w:t>
                                      </w:r>
                                      <w:proofErr w:type="spellStart"/>
                                      <w:r>
                                        <w:rPr>
                                          <w:rFonts w:ascii="Ubuntu" w:hAnsi="Ubuntu"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  <w:t>author</w:t>
                                      </w:r>
                                      <w:proofErr w:type="spellEnd"/>
                                      <w:r>
                                        <w:rPr>
                                          <w:rFonts w:ascii="Ubuntu" w:hAnsi="Ubuntu"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  <w:t>]</w:t>
                                      </w:r>
                                    </w:p>
                                  </w:sdtContent>
                                </w:sdt>
                              </w:tc>
                            </w:tr>
                            <w:tr w:rsidR="007C0DB7" w14:paraId="7237DF13" w14:textId="77777777" w:rsidTr="007C0DB7">
                              <w:tc>
                                <w:tcPr>
                                  <w:tcW w:w="3256" w:type="dxa"/>
                                </w:tcPr>
                                <w:p w14:paraId="26740239" w14:textId="77777777" w:rsidR="007C0DB7" w:rsidRPr="007C0DB7" w:rsidRDefault="007C0DB7" w:rsidP="000564A3">
                                  <w:pPr>
                                    <w:pStyle w:val="Geenafstand"/>
                                    <w:rPr>
                                      <w:rFonts w:ascii="Ubuntu" w:hAnsi="Ubuntu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7C0DB7">
                                    <w:rPr>
                                      <w:rFonts w:ascii="Ubuntu" w:hAnsi="Ubuntu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Checked</w:t>
                                  </w:r>
                                  <w:proofErr w:type="spellEnd"/>
                                  <w:r w:rsidRPr="007C0DB7">
                                    <w:rPr>
                                      <w:rFonts w:ascii="Ubuntu" w:hAnsi="Ubuntu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C0DB7">
                                    <w:rPr>
                                      <w:rFonts w:ascii="Ubuntu" w:hAnsi="Ubuntu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by</w:t>
                                  </w:r>
                                  <w:proofErr w:type="spellEnd"/>
                                </w:p>
                              </w:tc>
                              <w:sdt>
                                <w:sdtPr>
                                  <w:rPr>
                                    <w:rFonts w:ascii="Ubuntu" w:hAnsi="Ubuntu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alias w:val="checked by"/>
                                  <w:tag w:val="checked by"/>
                                  <w:id w:val="-726521713"/>
                                  <w:placeholder>
                                    <w:docPart w:val="B6A1D4759E3A4107ADBD1534D93AD89D"/>
                                  </w:placeholder>
                                </w:sdtPr>
                                <w:sdtEndPr/>
                                <w:sdtContent>
                                  <w:tc>
                                    <w:tcPr>
                                      <w:tcW w:w="4532" w:type="dxa"/>
                                    </w:tcPr>
                                    <w:p w14:paraId="4B861747" w14:textId="77777777" w:rsidR="007C0DB7" w:rsidRPr="007C0DB7" w:rsidRDefault="00E829D2" w:rsidP="000564A3">
                                      <w:pPr>
                                        <w:pStyle w:val="Geenafstand"/>
                                        <w:rPr>
                                          <w:rFonts w:ascii="Ubuntu" w:hAnsi="Ubuntu"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rFonts w:ascii="Ubuntu" w:hAnsi="Ubuntu"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  <w:t>[Name]</w:t>
                                      </w:r>
                                    </w:p>
                                  </w:tc>
                                </w:sdtContent>
                              </w:sdt>
                            </w:tr>
                            <w:tr w:rsidR="007C0DB7" w14:paraId="73ABF833" w14:textId="77777777" w:rsidTr="007C0DB7">
                              <w:tc>
                                <w:tcPr>
                                  <w:tcW w:w="3256" w:type="dxa"/>
                                </w:tcPr>
                                <w:p w14:paraId="6475C566" w14:textId="77777777" w:rsidR="007C0DB7" w:rsidRPr="007C0DB7" w:rsidRDefault="007C0DB7" w:rsidP="000564A3">
                                  <w:pPr>
                                    <w:pStyle w:val="Geenafstand"/>
                                    <w:rPr>
                                      <w:rFonts w:ascii="Ubuntu" w:hAnsi="Ubuntu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7C0DB7">
                                    <w:rPr>
                                      <w:rFonts w:ascii="Ubuntu" w:hAnsi="Ubuntu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Client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</w:tcPr>
                                <w:p w14:paraId="1522D0AB" w14:textId="77777777" w:rsidR="007C0DB7" w:rsidRPr="007C0DB7" w:rsidRDefault="00E634DD" w:rsidP="000564A3">
                                  <w:pPr>
                                    <w:pStyle w:val="Geenafstand"/>
                                    <w:rPr>
                                      <w:rFonts w:ascii="Ubuntu" w:hAnsi="Ubuntu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Ubuntu" w:hAnsi="Ubuntu"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alias w:val="Client name"/>
                                      <w:tag w:val="client name"/>
                                      <w:id w:val="1399559939"/>
                                    </w:sdtPr>
                                    <w:sdtEndPr/>
                                    <w:sdtContent>
                                      <w:r w:rsidR="00E829D2">
                                        <w:rPr>
                                          <w:rFonts w:ascii="Ubuntu" w:hAnsi="Ubuntu"/>
                                          <w:color w:val="FFFFFF" w:themeColor="background1"/>
                                          <w:sz w:val="20"/>
                                          <w:szCs w:val="20"/>
                                        </w:rPr>
                                        <w:t>Client name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275DB2B1" w14:textId="77777777" w:rsidR="008127E1" w:rsidRPr="008127E1" w:rsidRDefault="008127E1" w:rsidP="007C0DB7">
                            <w:pPr>
                              <w:pStyle w:val="Geenafstand"/>
                              <w:rPr>
                                <w:rFonts w:ascii="Ubuntu" w:hAnsi="Ubuntu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8E074F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74.65pt;margin-top:565.25pt;width:405pt;height:108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" filled="f" stroked="f">
                <v:textbox>
                  <w:txbxContent>
                    <w:tbl>
                      <w:tblPr>
                        <w:tblStyle w:val="Tabelraster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256"/>
                        <w:gridCol w:w="4532"/>
                      </w:tblGrid>
                      <w:tr w:rsidR="007C0DB7" w14:paraId="36499E4C" w14:textId="77777777" w:rsidTr="007C0DB7">
                        <w:tc>
                          <w:tcPr>
                            <w:tcW w:w="3256" w:type="dxa"/>
                          </w:tcPr>
                          <w:p w14:paraId="25CDE447" w14:textId="77777777" w:rsidR="007C0DB7" w:rsidRPr="007C0DB7" w:rsidRDefault="007C0DB7" w:rsidP="000564A3">
                            <w:pPr>
                              <w:pStyle w:val="Geenafstand"/>
                              <w:rPr>
                                <w:rFonts w:ascii="Ubuntu" w:hAnsi="Ubuntu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7C0DB7">
                              <w:rPr>
                                <w:rFonts w:ascii="Ubuntu" w:hAnsi="Ubuntu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Document </w:t>
                            </w:r>
                            <w:proofErr w:type="spellStart"/>
                            <w:r w:rsidRPr="007C0DB7">
                              <w:rPr>
                                <w:rFonts w:ascii="Ubuntu" w:hAnsi="Ubuntu"/>
                                <w:color w:val="FFFFFF" w:themeColor="background1"/>
                                <w:sz w:val="20"/>
                                <w:szCs w:val="20"/>
                              </w:rPr>
                              <w:t>number</w:t>
                            </w:r>
                            <w:proofErr w:type="spellEnd"/>
                          </w:p>
                        </w:tc>
                        <w:tc>
                          <w:tcPr>
                            <w:tcW w:w="4532" w:type="dxa"/>
                          </w:tcPr>
                          <w:p w14:paraId="66BB30BD" w14:textId="77777777" w:rsidR="007C0DB7" w:rsidRPr="007C0DB7" w:rsidRDefault="00E634DD" w:rsidP="000564A3">
                            <w:pPr>
                              <w:pStyle w:val="Geenafstand"/>
                              <w:rPr>
                                <w:rFonts w:ascii="Ubuntu" w:hAnsi="Ubuntu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ascii="Ubuntu" w:hAnsi="Ubuntu"/>
                                  <w:color w:val="FFFFFF" w:themeColor="background1"/>
                                  <w:sz w:val="20"/>
                                  <w:szCs w:val="20"/>
                                </w:rPr>
                                <w:alias w:val="Document no"/>
                                <w:tag w:val="document no"/>
                                <w:id w:val="543022252"/>
                              </w:sdtPr>
                              <w:sdtEndPr/>
                              <w:sdtContent>
                                <w:r w:rsidR="007C0DB7" w:rsidRPr="007C0DB7">
                                  <w:rPr>
                                    <w:rFonts w:ascii="Ubuntu" w:hAnsi="Ubuntu" w:cs="Open Sans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RG-</w:t>
                                </w:r>
                                <w:r w:rsidR="007C0DB7">
                                  <w:rPr>
                                    <w:rFonts w:ascii="Ubuntu" w:hAnsi="Ubuntu" w:cs="Open Sans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XXXX</w:t>
                                </w:r>
                                <w:r w:rsidR="007C0DB7" w:rsidRPr="007C0DB7">
                                  <w:rPr>
                                    <w:rFonts w:ascii="Ubuntu" w:hAnsi="Ubuntu" w:cs="Open Sans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-</w:t>
                                </w:r>
                                <w:r w:rsidR="007C0DB7">
                                  <w:rPr>
                                    <w:rFonts w:ascii="Ubuntu" w:hAnsi="Ubuntu" w:cs="Open Sans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XXX</w:t>
                                </w:r>
                                <w:r w:rsidR="007C0DB7" w:rsidRPr="007C0DB7">
                                  <w:rPr>
                                    <w:rFonts w:ascii="Ubuntu" w:hAnsi="Ubuntu" w:cs="Open Sans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-</w:t>
                                </w:r>
                                <w:proofErr w:type="spellStart"/>
                                <w:r w:rsidR="00E829D2">
                                  <w:rPr>
                                    <w:rFonts w:ascii="Ubuntu" w:hAnsi="Ubuntu" w:cs="Open Sans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yearmonthday</w:t>
                                </w:r>
                                <w:proofErr w:type="spellEnd"/>
                                <w:r w:rsidR="007C0DB7" w:rsidRPr="007C0DB7">
                                  <w:rPr>
                                    <w:rFonts w:ascii="Ubuntu" w:hAnsi="Ubuntu" w:cs="Open Sans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sdtContent>
                            </w:sdt>
                          </w:p>
                        </w:tc>
                      </w:tr>
                      <w:tr w:rsidR="009835AC" w14:paraId="3488CEF8" w14:textId="77777777" w:rsidTr="007C0DB7">
                        <w:tc>
                          <w:tcPr>
                            <w:tcW w:w="3256" w:type="dxa"/>
                          </w:tcPr>
                          <w:p w14:paraId="414AA911" w14:textId="77777777" w:rsidR="009835AC" w:rsidRPr="007C0DB7" w:rsidRDefault="009835AC" w:rsidP="000564A3">
                            <w:pPr>
                              <w:pStyle w:val="Geenafstand"/>
                              <w:rPr>
                                <w:rFonts w:ascii="Ubuntu" w:hAnsi="Ubuntu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Ubuntu" w:hAnsi="Ubuntu"/>
                                <w:color w:val="FFFFFF" w:themeColor="background1"/>
                                <w:sz w:val="20"/>
                                <w:szCs w:val="20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4532" w:type="dxa"/>
                          </w:tcPr>
                          <w:p w14:paraId="6844DABF" w14:textId="77777777" w:rsidR="009835AC" w:rsidRPr="007C0DB7" w:rsidRDefault="00E634DD" w:rsidP="000564A3">
                            <w:pPr>
                              <w:pStyle w:val="Geenafstand"/>
                              <w:rPr>
                                <w:rFonts w:ascii="Ubuntu" w:hAnsi="Ubuntu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ascii="Ubuntu" w:hAnsi="Ubuntu"/>
                                  <w:color w:val="FFFFFF" w:themeColor="background1"/>
                                  <w:sz w:val="20"/>
                                  <w:szCs w:val="20"/>
                                </w:rPr>
                                <w:alias w:val="Date"/>
                                <w:tag w:val="date"/>
                                <w:id w:val="-1737226734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="Ubuntu" w:hAnsi="Ubuntu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id w:val="-64112135"/>
                                    <w:date w:fullDate="2020-05-25T00:00:00Z">
                                      <w:dateFormat w:val="d-M-yyyy"/>
                                      <w:lid w:val="nl-NL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r w:rsidR="007B299F">
                                      <w:rPr>
                                        <w:rFonts w:ascii="Ubuntu" w:hAnsi="Ubuntu"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2</w:t>
                                    </w:r>
                                    <w:r w:rsidR="00F73029">
                                      <w:rPr>
                                        <w:rFonts w:ascii="Ubuntu" w:hAnsi="Ubuntu"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5</w:t>
                                    </w:r>
                                    <w:r w:rsidR="009835AC">
                                      <w:rPr>
                                        <w:rFonts w:ascii="Ubuntu" w:hAnsi="Ubuntu"/>
                                        <w:color w:val="FFFFFF" w:themeColor="background1"/>
                                        <w:sz w:val="20"/>
                                        <w:szCs w:val="20"/>
                                      </w:rPr>
                                      <w:t>-05-2020</w:t>
                                    </w:r>
                                  </w:sdtContent>
                                </w:sdt>
                              </w:sdtContent>
                            </w:sdt>
                          </w:p>
                        </w:tc>
                      </w:tr>
                      <w:tr w:rsidR="007C0DB7" w14:paraId="209D549B" w14:textId="77777777" w:rsidTr="007C0DB7">
                        <w:tc>
                          <w:tcPr>
                            <w:tcW w:w="3256" w:type="dxa"/>
                          </w:tcPr>
                          <w:p w14:paraId="7F78C40D" w14:textId="77777777" w:rsidR="007C0DB7" w:rsidRPr="007C0DB7" w:rsidRDefault="007C0DB7" w:rsidP="000564A3">
                            <w:pPr>
                              <w:pStyle w:val="Geenafstand"/>
                              <w:rPr>
                                <w:rFonts w:ascii="Ubuntu" w:hAnsi="Ubuntu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7C0DB7">
                              <w:rPr>
                                <w:rFonts w:ascii="Ubuntu" w:hAnsi="Ubuntu"/>
                                <w:color w:val="FFFFFF" w:themeColor="background1"/>
                                <w:sz w:val="20"/>
                                <w:szCs w:val="20"/>
                              </w:rPr>
                              <w:t>Version</w:t>
                            </w:r>
                          </w:p>
                        </w:tc>
                        <w:tc>
                          <w:tcPr>
                            <w:tcW w:w="4532" w:type="dxa"/>
                          </w:tcPr>
                          <w:p w14:paraId="57061D42" w14:textId="77777777" w:rsidR="007C0DB7" w:rsidRPr="007C0DB7" w:rsidRDefault="00E634DD" w:rsidP="000564A3">
                            <w:pPr>
                              <w:pStyle w:val="Geenafstand"/>
                              <w:rPr>
                                <w:rFonts w:ascii="Ubuntu" w:hAnsi="Ubuntu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ascii="Ubuntu" w:hAnsi="Ubuntu"/>
                                  <w:color w:val="FFFFFF" w:themeColor="background1"/>
                                  <w:sz w:val="20"/>
                                  <w:szCs w:val="20"/>
                                </w:rPr>
                                <w:alias w:val="Version"/>
                                <w:tag w:val="version"/>
                                <w:id w:val="185029307"/>
                              </w:sdtPr>
                              <w:sdtEndPr/>
                              <w:sdtContent>
                                <w:r w:rsidR="007C0DB7" w:rsidRPr="007C0DB7">
                                  <w:rPr>
                                    <w:rFonts w:ascii="Ubuntu" w:hAnsi="Ubuntu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0.</w:t>
                                </w:r>
                                <w:r w:rsidR="007C0DB7">
                                  <w:rPr>
                                    <w:rFonts w:ascii="Ubuntu" w:hAnsi="Ubuntu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0</w:t>
                                </w:r>
                              </w:sdtContent>
                            </w:sdt>
                          </w:p>
                        </w:tc>
                      </w:tr>
                      <w:tr w:rsidR="007C0DB7" w14:paraId="61AF8AFD" w14:textId="77777777" w:rsidTr="007C0DB7">
                        <w:tc>
                          <w:tcPr>
                            <w:tcW w:w="3256" w:type="dxa"/>
                          </w:tcPr>
                          <w:p w14:paraId="4EC379CD" w14:textId="77777777" w:rsidR="007C0DB7" w:rsidRPr="007C0DB7" w:rsidRDefault="007C0DB7" w:rsidP="000564A3">
                            <w:pPr>
                              <w:pStyle w:val="Geenafstand"/>
                              <w:rPr>
                                <w:rFonts w:ascii="Ubuntu" w:hAnsi="Ubuntu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7C0DB7">
                              <w:rPr>
                                <w:rFonts w:ascii="Ubuntu" w:hAnsi="Ubuntu"/>
                                <w:color w:val="FFFFFF" w:themeColor="background1"/>
                                <w:sz w:val="20"/>
                                <w:szCs w:val="20"/>
                              </w:rPr>
                              <w:t>Initiator</w:t>
                            </w:r>
                          </w:p>
                        </w:tc>
                        <w:tc>
                          <w:tcPr>
                            <w:tcW w:w="4532" w:type="dxa"/>
                          </w:tcPr>
                          <w:sdt>
                            <w:sdtPr>
                              <w:rPr>
                                <w:rFonts w:ascii="Ubuntu" w:hAnsi="Ubuntu"/>
                                <w:color w:val="FFFFFF" w:themeColor="background1"/>
                                <w:sz w:val="20"/>
                                <w:szCs w:val="20"/>
                              </w:rPr>
                              <w:alias w:val="Author"/>
                              <w:tag w:val="author"/>
                              <w:id w:val="128060765"/>
                              <w:placeholder>
                                <w:docPart w:val="B6A1D4759E3A4107ADBD1534D93AD89D"/>
                              </w:placeholder>
                            </w:sdtPr>
                            <w:sdtEndPr/>
                            <w:sdtContent>
                              <w:p w14:paraId="3C248FDB" w14:textId="77777777" w:rsidR="007C0DB7" w:rsidRPr="007C0DB7" w:rsidRDefault="00E829D2" w:rsidP="000564A3">
                                <w:pPr>
                                  <w:pStyle w:val="Geenafstand"/>
                                  <w:rPr>
                                    <w:rFonts w:ascii="Ubuntu" w:hAnsi="Ubuntu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Ubuntu" w:hAnsi="Ubuntu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 xml:space="preserve">[Name </w:t>
                                </w:r>
                                <w:proofErr w:type="spellStart"/>
                                <w:r>
                                  <w:rPr>
                                    <w:rFonts w:ascii="Ubuntu" w:hAnsi="Ubuntu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author</w:t>
                                </w:r>
                                <w:proofErr w:type="spellEnd"/>
                                <w:r>
                                  <w:rPr>
                                    <w:rFonts w:ascii="Ubuntu" w:hAnsi="Ubuntu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]</w:t>
                                </w:r>
                              </w:p>
                            </w:sdtContent>
                          </w:sdt>
                        </w:tc>
                      </w:tr>
                      <w:tr w:rsidR="007C0DB7" w14:paraId="7237DF13" w14:textId="77777777" w:rsidTr="007C0DB7">
                        <w:tc>
                          <w:tcPr>
                            <w:tcW w:w="3256" w:type="dxa"/>
                          </w:tcPr>
                          <w:p w14:paraId="26740239" w14:textId="77777777" w:rsidR="007C0DB7" w:rsidRPr="007C0DB7" w:rsidRDefault="007C0DB7" w:rsidP="000564A3">
                            <w:pPr>
                              <w:pStyle w:val="Geenafstand"/>
                              <w:rPr>
                                <w:rFonts w:ascii="Ubuntu" w:hAnsi="Ubuntu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C0DB7">
                              <w:rPr>
                                <w:rFonts w:ascii="Ubuntu" w:hAnsi="Ubuntu"/>
                                <w:color w:val="FFFFFF" w:themeColor="background1"/>
                                <w:sz w:val="20"/>
                                <w:szCs w:val="20"/>
                              </w:rPr>
                              <w:t>Checked</w:t>
                            </w:r>
                            <w:proofErr w:type="spellEnd"/>
                            <w:r w:rsidRPr="007C0DB7">
                              <w:rPr>
                                <w:rFonts w:ascii="Ubuntu" w:hAnsi="Ubuntu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C0DB7">
                              <w:rPr>
                                <w:rFonts w:ascii="Ubuntu" w:hAnsi="Ubuntu"/>
                                <w:color w:val="FFFFFF" w:themeColor="background1"/>
                                <w:sz w:val="20"/>
                                <w:szCs w:val="20"/>
                              </w:rPr>
                              <w:t>by</w:t>
                            </w:r>
                            <w:proofErr w:type="spellEnd"/>
                          </w:p>
                        </w:tc>
                        <w:sdt>
                          <w:sdtPr>
                            <w:rPr>
                              <w:rFonts w:ascii="Ubuntu" w:hAnsi="Ubuntu"/>
                              <w:color w:val="FFFFFF" w:themeColor="background1"/>
                              <w:sz w:val="20"/>
                              <w:szCs w:val="20"/>
                            </w:rPr>
                            <w:alias w:val="checked by"/>
                            <w:tag w:val="checked by"/>
                            <w:id w:val="-726521713"/>
                            <w:placeholder>
                              <w:docPart w:val="B6A1D4759E3A4107ADBD1534D93AD89D"/>
                            </w:placeholder>
                          </w:sdtPr>
                          <w:sdtEndPr/>
                          <w:sdtContent>
                            <w:tc>
                              <w:tcPr>
                                <w:tcW w:w="4532" w:type="dxa"/>
                              </w:tcPr>
                              <w:p w14:paraId="4B861747" w14:textId="77777777" w:rsidR="007C0DB7" w:rsidRPr="007C0DB7" w:rsidRDefault="00E829D2" w:rsidP="000564A3">
                                <w:pPr>
                                  <w:pStyle w:val="Geenafstand"/>
                                  <w:rPr>
                                    <w:rFonts w:ascii="Ubuntu" w:hAnsi="Ubuntu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Ubuntu" w:hAnsi="Ubuntu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[Name]</w:t>
                                </w:r>
                              </w:p>
                            </w:tc>
                          </w:sdtContent>
                        </w:sdt>
                      </w:tr>
                      <w:tr w:rsidR="007C0DB7" w14:paraId="73ABF833" w14:textId="77777777" w:rsidTr="007C0DB7">
                        <w:tc>
                          <w:tcPr>
                            <w:tcW w:w="3256" w:type="dxa"/>
                          </w:tcPr>
                          <w:p w14:paraId="6475C566" w14:textId="77777777" w:rsidR="007C0DB7" w:rsidRPr="007C0DB7" w:rsidRDefault="007C0DB7" w:rsidP="000564A3">
                            <w:pPr>
                              <w:pStyle w:val="Geenafstand"/>
                              <w:rPr>
                                <w:rFonts w:ascii="Ubuntu" w:hAnsi="Ubuntu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7C0DB7">
                              <w:rPr>
                                <w:rFonts w:ascii="Ubuntu" w:hAnsi="Ubuntu"/>
                                <w:color w:val="FFFFFF" w:themeColor="background1"/>
                                <w:sz w:val="20"/>
                                <w:szCs w:val="20"/>
                              </w:rPr>
                              <w:t>Client</w:t>
                            </w:r>
                          </w:p>
                        </w:tc>
                        <w:tc>
                          <w:tcPr>
                            <w:tcW w:w="4532" w:type="dxa"/>
                          </w:tcPr>
                          <w:p w14:paraId="1522D0AB" w14:textId="77777777" w:rsidR="007C0DB7" w:rsidRPr="007C0DB7" w:rsidRDefault="00E634DD" w:rsidP="000564A3">
                            <w:pPr>
                              <w:pStyle w:val="Geenafstand"/>
                              <w:rPr>
                                <w:rFonts w:ascii="Ubuntu" w:hAnsi="Ubuntu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Fonts w:ascii="Ubuntu" w:hAnsi="Ubuntu"/>
                                  <w:color w:val="FFFFFF" w:themeColor="background1"/>
                                  <w:sz w:val="20"/>
                                  <w:szCs w:val="20"/>
                                </w:rPr>
                                <w:alias w:val="Client name"/>
                                <w:tag w:val="client name"/>
                                <w:id w:val="1399559939"/>
                              </w:sdtPr>
                              <w:sdtEndPr/>
                              <w:sdtContent>
                                <w:r w:rsidR="00E829D2">
                                  <w:rPr>
                                    <w:rFonts w:ascii="Ubuntu" w:hAnsi="Ubuntu"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Client name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275DB2B1" w14:textId="77777777" w:rsidR="008127E1" w:rsidRPr="008127E1" w:rsidRDefault="008127E1" w:rsidP="007C0DB7">
                      <w:pPr>
                        <w:pStyle w:val="Geenafstand"/>
                        <w:rPr>
                          <w:rFonts w:ascii="Ubuntu" w:hAnsi="Ubuntu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2039F" w:rsidRPr="009835AC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539703E" wp14:editId="3793E18D">
                <wp:simplePos x="0" y="0"/>
                <wp:positionH relativeFrom="page">
                  <wp:align>right</wp:align>
                </wp:positionH>
                <wp:positionV relativeFrom="paragraph">
                  <wp:posOffset>3463975</wp:posOffset>
                </wp:positionV>
                <wp:extent cx="5709121" cy="3648075"/>
                <wp:effectExtent l="0" t="0" r="6350" b="9525"/>
                <wp:wrapNone/>
                <wp:docPr id="10" name="Rechthoe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121" cy="3648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3D7787" id="Rechthoek 10" o:spid="_x0000_s1026" style="position:absolute;margin-left:398.35pt;margin-top:272.75pt;width:449.55pt;height:287.25pt;z-index:2516526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" fillcolor="white [3212]" stroked="f" strokeweight="1pt">
                <w10:wrap anchorx="page"/>
              </v:rect>
            </w:pict>
          </mc:Fallback>
        </mc:AlternateContent>
      </w:r>
      <w:r w:rsidR="00B922D3" w:rsidRPr="009835AC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3F40AEC5" wp14:editId="2F7D9F86">
                <wp:simplePos x="0" y="0"/>
                <wp:positionH relativeFrom="margin">
                  <wp:posOffset>1415415</wp:posOffset>
                </wp:positionH>
                <wp:positionV relativeFrom="paragraph">
                  <wp:posOffset>4147185</wp:posOffset>
                </wp:positionV>
                <wp:extent cx="4585335" cy="3112135"/>
                <wp:effectExtent l="0" t="0" r="0" b="0"/>
                <wp:wrapSquare wrapText="bothSides"/>
                <wp:docPr id="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5335" cy="3112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703D39" w14:textId="3EA9992A" w:rsidR="008127E1" w:rsidRPr="00614C01" w:rsidRDefault="00E634DD" w:rsidP="00E829D2">
                            <w:pPr>
                              <w:pStyle w:val="Titel"/>
                              <w:rPr>
                                <w:lang w:val="en-GB"/>
                              </w:rPr>
                            </w:pPr>
                            <w:sdt>
                              <w:sdtPr>
                                <w:rPr>
                                  <w:lang w:val="en-GB"/>
                                </w:rPr>
                                <w:alias w:val="Type of document"/>
                                <w:tag w:val="Type of document"/>
                                <w:id w:val="886071691"/>
                                <w:placeholder>
                                  <w:docPart w:val="B6A1D4759E3A4107ADBD1534D93AD89D"/>
                                </w:placeholder>
                              </w:sdtPr>
                              <w:sdtEndPr/>
                              <w:sdtContent>
                                <w:r w:rsidR="003E4473" w:rsidRPr="003E4473">
                                  <w:rPr>
                                    <w:sz w:val="32"/>
                                    <w:szCs w:val="32"/>
                                    <w:lang w:val="en-GB"/>
                                  </w:rPr>
                                  <w:t>eMPLOYER rEQUIREMENTS</w:t>
                                </w:r>
                              </w:sdtContent>
                            </w:sdt>
                            <w:r w:rsidR="008127E1" w:rsidRPr="00614C01">
                              <w:rPr>
                                <w:lang w:val="en-GB"/>
                              </w:rPr>
                              <w:t xml:space="preserve"> </w:t>
                            </w:r>
                          </w:p>
                          <w:sdt>
                            <w:sdtPr>
                              <w:rPr>
                                <w:sz w:val="40"/>
                                <w:szCs w:val="40"/>
                                <w:lang w:val="en-GB"/>
                              </w:rPr>
                              <w:alias w:val="Title"/>
                              <w:tag w:val="title"/>
                              <w:id w:val="-134254060"/>
                              <w:placeholder>
                                <w:docPart w:val="B6A1D4759E3A4107ADBD1534D93AD89D"/>
                              </w:placeholder>
                            </w:sdtPr>
                            <w:sdtEndPr/>
                            <w:sdtContent>
                              <w:p w14:paraId="167F3348" w14:textId="77777777" w:rsidR="00050507" w:rsidRDefault="00050507" w:rsidP="00E829D2">
                                <w:pPr>
                                  <w:pStyle w:val="Titel"/>
                                  <w:rPr>
                                    <w:sz w:val="40"/>
                                    <w:szCs w:val="40"/>
                                    <w:lang w:val="en-GB"/>
                                  </w:rPr>
                                </w:pPr>
                              </w:p>
                              <w:p w14:paraId="5CE971F9" w14:textId="1714DD6C" w:rsidR="00074F3B" w:rsidRPr="00050507" w:rsidRDefault="00B57679" w:rsidP="00E829D2">
                                <w:pPr>
                                  <w:pStyle w:val="Titel"/>
                                  <w:rPr>
                                    <w:sz w:val="40"/>
                                    <w:szCs w:val="40"/>
                                    <w:lang w:val="en-GB"/>
                                  </w:rPr>
                                </w:pPr>
                                <w:r w:rsidRPr="00050507">
                                  <w:rPr>
                                    <w:sz w:val="40"/>
                                    <w:szCs w:val="40"/>
                                    <w:lang w:val="en-GB"/>
                                  </w:rPr>
                                  <w:t>sTEAM &amp; wATER CYCLE</w:t>
                                </w:r>
                                <w:r w:rsidR="00F65A71" w:rsidRPr="00050507">
                                  <w:rPr>
                                    <w:sz w:val="40"/>
                                    <w:szCs w:val="40"/>
                                    <w:lang w:val="en-GB"/>
                                  </w:rPr>
                                  <w:t xml:space="preserve">, </w:t>
                                </w:r>
                                <w:r w:rsidR="00050507" w:rsidRPr="00050507">
                                  <w:rPr>
                                    <w:sz w:val="40"/>
                                    <w:szCs w:val="40"/>
                                    <w:lang w:val="en-GB"/>
                                  </w:rPr>
                                  <w:t xml:space="preserve">INCLUDING </w:t>
                                </w:r>
                                <w:r w:rsidRPr="00050507">
                                  <w:rPr>
                                    <w:sz w:val="40"/>
                                    <w:szCs w:val="40"/>
                                    <w:lang w:val="en-GB"/>
                                  </w:rPr>
                                  <w:t>s</w:t>
                                </w:r>
                                <w:r w:rsidR="00F65A71" w:rsidRPr="00050507">
                                  <w:rPr>
                                    <w:sz w:val="40"/>
                                    <w:szCs w:val="40"/>
                                    <w:lang w:val="en-GB"/>
                                  </w:rPr>
                                  <w:t>TEAM TURBINE AND GENERATOR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0AEC5" id="_x0000_s1027" type="#_x0000_t202" style="position:absolute;left:0;text-align:left;margin-left:111.45pt;margin-top:326.55pt;width:361.05pt;height:245.05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" filled="f" stroked="f">
                <v:textbox>
                  <w:txbxContent>
                    <w:p w14:paraId="30703D39" w14:textId="3EA9992A" w:rsidR="008127E1" w:rsidRPr="00614C01" w:rsidRDefault="00E634DD" w:rsidP="00E829D2">
                      <w:pPr>
                        <w:pStyle w:val="Titel"/>
                        <w:rPr>
                          <w:lang w:val="en-GB"/>
                        </w:rPr>
                      </w:pPr>
                      <w:sdt>
                        <w:sdtPr>
                          <w:rPr>
                            <w:lang w:val="en-GB"/>
                          </w:rPr>
                          <w:alias w:val="Type of document"/>
                          <w:tag w:val="Type of document"/>
                          <w:id w:val="886071691"/>
                          <w:placeholder>
                            <w:docPart w:val="B6A1D4759E3A4107ADBD1534D93AD89D"/>
                          </w:placeholder>
                        </w:sdtPr>
                        <w:sdtEndPr/>
                        <w:sdtContent>
                          <w:r w:rsidR="003E4473" w:rsidRPr="003E4473">
                            <w:rPr>
                              <w:sz w:val="32"/>
                              <w:szCs w:val="32"/>
                              <w:lang w:val="en-GB"/>
                            </w:rPr>
                            <w:t>eMPLOYER rEQUIREMENTS</w:t>
                          </w:r>
                        </w:sdtContent>
                      </w:sdt>
                      <w:r w:rsidR="008127E1" w:rsidRPr="00614C01">
                        <w:rPr>
                          <w:lang w:val="en-GB"/>
                        </w:rPr>
                        <w:t xml:space="preserve"> </w:t>
                      </w:r>
                    </w:p>
                    <w:sdt>
                      <w:sdtPr>
                        <w:rPr>
                          <w:sz w:val="40"/>
                          <w:szCs w:val="40"/>
                          <w:lang w:val="en-GB"/>
                        </w:rPr>
                        <w:alias w:val="Title"/>
                        <w:tag w:val="title"/>
                        <w:id w:val="-134254060"/>
                        <w:placeholder>
                          <w:docPart w:val="B6A1D4759E3A4107ADBD1534D93AD89D"/>
                        </w:placeholder>
                      </w:sdtPr>
                      <w:sdtEndPr/>
                      <w:sdtContent>
                        <w:p w14:paraId="167F3348" w14:textId="77777777" w:rsidR="00050507" w:rsidRDefault="00050507" w:rsidP="00E829D2">
                          <w:pPr>
                            <w:pStyle w:val="Titel"/>
                            <w:rPr>
                              <w:sz w:val="40"/>
                              <w:szCs w:val="40"/>
                              <w:lang w:val="en-GB"/>
                            </w:rPr>
                          </w:pPr>
                        </w:p>
                        <w:p w14:paraId="5CE971F9" w14:textId="1714DD6C" w:rsidR="00074F3B" w:rsidRPr="00050507" w:rsidRDefault="00B57679" w:rsidP="00E829D2">
                          <w:pPr>
                            <w:pStyle w:val="Titel"/>
                            <w:rPr>
                              <w:sz w:val="40"/>
                              <w:szCs w:val="40"/>
                              <w:lang w:val="en-GB"/>
                            </w:rPr>
                          </w:pPr>
                          <w:r w:rsidRPr="00050507">
                            <w:rPr>
                              <w:sz w:val="40"/>
                              <w:szCs w:val="40"/>
                              <w:lang w:val="en-GB"/>
                            </w:rPr>
                            <w:t>sTEAM &amp; wATER CYCLE</w:t>
                          </w:r>
                          <w:r w:rsidR="00F65A71" w:rsidRPr="00050507">
                            <w:rPr>
                              <w:sz w:val="40"/>
                              <w:szCs w:val="40"/>
                              <w:lang w:val="en-GB"/>
                            </w:rPr>
                            <w:t xml:space="preserve">, </w:t>
                          </w:r>
                          <w:r w:rsidR="00050507" w:rsidRPr="00050507">
                            <w:rPr>
                              <w:sz w:val="40"/>
                              <w:szCs w:val="40"/>
                              <w:lang w:val="en-GB"/>
                            </w:rPr>
                            <w:t xml:space="preserve">INCLUDING </w:t>
                          </w:r>
                          <w:r w:rsidRPr="00050507">
                            <w:rPr>
                              <w:sz w:val="40"/>
                              <w:szCs w:val="40"/>
                              <w:lang w:val="en-GB"/>
                            </w:rPr>
                            <w:t>s</w:t>
                          </w:r>
                          <w:r w:rsidR="00F65A71" w:rsidRPr="00050507">
                            <w:rPr>
                              <w:sz w:val="40"/>
                              <w:szCs w:val="40"/>
                              <w:lang w:val="en-GB"/>
                            </w:rPr>
                            <w:t>TEAM TURBINE AND GENERATOR</w:t>
                          </w:r>
                        </w:p>
                      </w:sdtContent>
                    </w:sdt>
                  </w:txbxContent>
                </v:textbox>
                <w10:wrap type="square" anchorx="margin"/>
              </v:shape>
            </w:pict>
          </mc:Fallback>
        </mc:AlternateContent>
      </w:r>
      <w:r w:rsidR="00454800" w:rsidRPr="009835AC">
        <w:rPr>
          <w:noProof/>
          <w:lang w:val="en-GB"/>
        </w:rPr>
        <w:drawing>
          <wp:anchor distT="0" distB="0" distL="114300" distR="114300" simplePos="0" relativeHeight="251660800" behindDoc="0" locked="0" layoutInCell="1" allowOverlap="1" wp14:anchorId="015D9700" wp14:editId="7E767AC4">
            <wp:simplePos x="0" y="0"/>
            <wp:positionH relativeFrom="leftMargin">
              <wp:posOffset>3923665</wp:posOffset>
            </wp:positionH>
            <wp:positionV relativeFrom="paragraph">
              <wp:posOffset>793115</wp:posOffset>
            </wp:positionV>
            <wp:extent cx="2133600" cy="1552937"/>
            <wp:effectExtent l="0" t="0" r="0" b="9525"/>
            <wp:wrapNone/>
            <wp:docPr id="18" name="Afbeelding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iddel 55logo-wi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5529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sdt>
        <w:sdtPr>
          <w:rPr>
            <w:lang w:val="en-GB"/>
          </w:rPr>
          <w:id w:val="-519323903"/>
          <w:docPartObj>
            <w:docPartGallery w:val="Cover Pages"/>
            <w:docPartUnique/>
          </w:docPartObj>
        </w:sdtPr>
        <w:sdtEndPr/>
        <w:sdtContent>
          <w:r w:rsidR="00074F3B" w:rsidRPr="009835AC">
            <w:rPr>
              <w:noProof/>
              <w:lang w:val="en-GB"/>
            </w:rPr>
            <w:drawing>
              <wp:anchor distT="0" distB="0" distL="114300" distR="114300" simplePos="0" relativeHeight="251656704" behindDoc="0" locked="1" layoutInCell="1" allowOverlap="1" wp14:anchorId="2250B202" wp14:editId="0CC9BF09">
                <wp:simplePos x="0" y="0"/>
                <wp:positionH relativeFrom="margin">
                  <wp:posOffset>-1537970</wp:posOffset>
                </wp:positionH>
                <wp:positionV relativeFrom="paragraph">
                  <wp:posOffset>-1884045</wp:posOffset>
                </wp:positionV>
                <wp:extent cx="8661600" cy="6224400"/>
                <wp:effectExtent l="0" t="0" r="0" b="0"/>
                <wp:wrapNone/>
                <wp:docPr id="19" name="Afbeelding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Middel 54@2x.png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1600" cy="622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sdt>
            <w:sdtPr>
              <w:rPr>
                <w:lang w:val="en-GB"/>
              </w:rPr>
              <w:id w:val="-1324123835"/>
              <w:showingPlcHdr/>
              <w:picture/>
            </w:sdtPr>
            <w:sdtEndPr/>
            <w:sdtContent/>
          </w:sdt>
          <w:r w:rsidR="00074F3B" w:rsidRPr="009835AC">
            <w:rPr>
              <w:noProof/>
              <w:lang w:val="en-GB"/>
            </w:rPr>
            <mc:AlternateContent>
              <mc:Choice Requires="wps">
                <w:drawing>
                  <wp:anchor distT="0" distB="0" distL="114300" distR="114300" simplePos="0" relativeHeight="251650560" behindDoc="0" locked="0" layoutInCell="1" allowOverlap="1" wp14:anchorId="32B27A9C" wp14:editId="0416914F">
                    <wp:simplePos x="0" y="0"/>
                    <wp:positionH relativeFrom="page">
                      <wp:align>right</wp:align>
                    </wp:positionH>
                    <wp:positionV relativeFrom="paragraph">
                      <wp:posOffset>1729105</wp:posOffset>
                    </wp:positionV>
                    <wp:extent cx="5238750" cy="5054600"/>
                    <wp:effectExtent l="0" t="0" r="0" b="0"/>
                    <wp:wrapNone/>
                    <wp:docPr id="17" name="Rechthoek 1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238750" cy="505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143386A" id="Rechthoek 17" o:spid="_x0000_s1026" style="position:absolute;margin-left:361.3pt;margin-top:136.15pt;width:412.5pt;height:398pt;z-index:2516505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" filled="f" stroked="f" strokeweight="1pt">
                    <w10:wrap anchorx="page"/>
                  </v:rect>
                </w:pict>
              </mc:Fallback>
            </mc:AlternateContent>
          </w:r>
          <w:r w:rsidR="00074F3B" w:rsidRPr="009835AC">
            <w:rPr>
              <w:lang w:val="en-GB"/>
            </w:rPr>
            <w:br w:type="page"/>
          </w:r>
        </w:sdtContent>
      </w:sdt>
    </w:p>
    <w:p w14:paraId="7314AA4D" w14:textId="44D299F2" w:rsidR="00E829D2" w:rsidRDefault="00E829D2">
      <w:pPr>
        <w:jc w:val="left"/>
        <w:rPr>
          <w:sz w:val="22"/>
          <w:szCs w:val="16"/>
          <w:lang w:val="en-GB"/>
        </w:rPr>
      </w:pPr>
    </w:p>
    <w:sdt>
      <w:sdtPr>
        <w:rPr>
          <w:rFonts w:ascii="Open Sans" w:eastAsiaTheme="minorHAnsi" w:hAnsi="Open Sans" w:cs="Open Sans"/>
          <w:color w:val="auto"/>
          <w:sz w:val="20"/>
          <w:szCs w:val="20"/>
          <w:lang w:val="en-US" w:eastAsia="en-US"/>
        </w:rPr>
        <w:id w:val="2415302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6009AF" w14:textId="7586D3F8" w:rsidR="00DE5E81" w:rsidRDefault="00DE5E81" w:rsidP="00061564">
          <w:pPr>
            <w:pStyle w:val="Kopvaninhoudsopgave"/>
            <w:numPr>
              <w:ilvl w:val="0"/>
              <w:numId w:val="0"/>
            </w:numPr>
          </w:pPr>
          <w:r>
            <w:t>In</w:t>
          </w:r>
          <w:r w:rsidR="00583797">
            <w:t>dex</w:t>
          </w:r>
        </w:p>
        <w:p w14:paraId="46CF128F" w14:textId="145A7F63" w:rsidR="00F45B0E" w:rsidRDefault="00DE5E81">
          <w:pPr>
            <w:pStyle w:val="Inhopg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8028766" w:history="1">
            <w:r w:rsidR="00F45B0E" w:rsidRPr="00DE3E34">
              <w:rPr>
                <w:rStyle w:val="Hyperlink"/>
                <w:noProof/>
              </w:rPr>
              <w:t>1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General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_Toc108028766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4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1107C714" w14:textId="71D075F8" w:rsidR="00F45B0E" w:rsidRDefault="00E634DD">
          <w:pPr>
            <w:pStyle w:val="Inhopg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67" w:history="1">
            <w:r w:rsidR="00F45B0E" w:rsidRPr="00DE3E34">
              <w:rPr>
                <w:rStyle w:val="Hyperlink"/>
                <w:noProof/>
              </w:rPr>
              <w:t>2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Definitions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_Toc108028767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4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726CF68C" w14:textId="1ABACC03" w:rsidR="00F45B0E" w:rsidRDefault="00E634DD">
          <w:pPr>
            <w:pStyle w:val="Inhopg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68" w:history="1">
            <w:r w:rsidR="00F45B0E" w:rsidRPr="00DE3E34">
              <w:rPr>
                <w:rStyle w:val="Hyperlink"/>
                <w:noProof/>
              </w:rPr>
              <w:t>3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Introduction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_Toc108028768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4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593B401C" w14:textId="6C7D78FC" w:rsidR="00F45B0E" w:rsidRDefault="00E634DD">
          <w:pPr>
            <w:pStyle w:val="Inhopg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69" w:history="1">
            <w:r w:rsidR="00F45B0E" w:rsidRPr="00DE3E34">
              <w:rPr>
                <w:rStyle w:val="Hyperlink"/>
                <w:noProof/>
              </w:rPr>
              <w:t>4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Waste to Energy Facility System Design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_Toc108028769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5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511757B3" w14:textId="5E6DC9E6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70" w:history="1">
            <w:r w:rsidR="00F45B0E" w:rsidRPr="00DE3E34">
              <w:rPr>
                <w:rStyle w:val="Hyperlink"/>
                <w:noProof/>
              </w:rPr>
              <w:t>4.1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Main Design Criteria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_Toc108028770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5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078C4C97" w14:textId="6186E456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71" w:history="1">
            <w:r w:rsidR="00F45B0E" w:rsidRPr="00DE3E34">
              <w:rPr>
                <w:rStyle w:val="Hyperlink"/>
                <w:noProof/>
              </w:rPr>
              <w:t>4.2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Secondary Design Criteria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_Toc108028771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5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2C62F92D" w14:textId="6A3B1CA5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72" w:history="1">
            <w:r w:rsidR="00F45B0E" w:rsidRPr="00DE3E34">
              <w:rPr>
                <w:rStyle w:val="Hyperlink"/>
                <w:noProof/>
              </w:rPr>
              <w:t>4.3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Project Management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_Toc108028772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5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6BFDEF4A" w14:textId="2A81B37B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73" w:history="1">
            <w:r w:rsidR="00F45B0E" w:rsidRPr="00DE3E34">
              <w:rPr>
                <w:rStyle w:val="Hyperlink"/>
                <w:noProof/>
              </w:rPr>
              <w:t>4.4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Proposed Basic System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_Toc108028773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5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07D1CFB7" w14:textId="587E14E4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74" w:history="1">
            <w:r w:rsidR="00F45B0E" w:rsidRPr="00DE3E34">
              <w:rPr>
                <w:rStyle w:val="Hyperlink"/>
                <w:noProof/>
              </w:rPr>
              <w:t>4.5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Electrical Equipment Design Philosophy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_Toc108028774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5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171A4D44" w14:textId="5A8ACEF0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75" w:history="1">
            <w:r w:rsidR="00F45B0E" w:rsidRPr="00DE3E34">
              <w:rPr>
                <w:rStyle w:val="Hyperlink"/>
                <w:noProof/>
              </w:rPr>
              <w:t>4.6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Automation Design Philosophy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_Toc108028775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5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6712DC81" w14:textId="1FD7B1C9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76" w:history="1">
            <w:r w:rsidR="00F45B0E" w:rsidRPr="00DE3E34">
              <w:rPr>
                <w:rStyle w:val="Hyperlink"/>
                <w:noProof/>
              </w:rPr>
              <w:t>4.7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O&amp;M Strategy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_Toc108028776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5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59A2208C" w14:textId="523A5737" w:rsidR="00F45B0E" w:rsidRDefault="00E634DD">
          <w:pPr>
            <w:pStyle w:val="Inhopg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77" w:history="1">
            <w:r w:rsidR="00F45B0E" w:rsidRPr="00DE3E34">
              <w:rPr>
                <w:rStyle w:val="Hyperlink"/>
                <w:noProof/>
              </w:rPr>
              <w:t>5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Scope of Works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_Toc108028777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6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3BC772FA" w14:textId="05CDC668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78" w:history="1">
            <w:r w:rsidR="00F45B0E" w:rsidRPr="00DE3E34">
              <w:rPr>
                <w:rStyle w:val="Hyperlink"/>
                <w:noProof/>
              </w:rPr>
              <w:t>5.1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General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_Toc108028778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6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6D92ABAC" w14:textId="51FFD433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79" w:history="1">
            <w:r w:rsidR="00F45B0E" w:rsidRPr="00DE3E34">
              <w:rPr>
                <w:rStyle w:val="Hyperlink"/>
                <w:noProof/>
              </w:rPr>
              <w:t>5.2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Steam Turbine Generator Set and Ancillary Plant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_Toc108028779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6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2ED0D0EF" w14:textId="4561297E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80" w:history="1">
            <w:r w:rsidR="00F45B0E" w:rsidRPr="00DE3E34">
              <w:rPr>
                <w:rStyle w:val="Hyperlink"/>
                <w:noProof/>
              </w:rPr>
              <w:t>5.3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Air Cooled Condenser and Ancillary Plant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_Toc108028780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6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1BEC2696" w14:textId="29DE50D7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81" w:history="1">
            <w:r w:rsidR="00F45B0E" w:rsidRPr="00DE3E34">
              <w:rPr>
                <w:rStyle w:val="Hyperlink"/>
                <w:noProof/>
              </w:rPr>
              <w:t>5.4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Electrical Distribution Equipment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_Toc108028781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6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4D910017" w14:textId="4D748A2C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82" w:history="1">
            <w:r w:rsidR="00F45B0E" w:rsidRPr="00DE3E34">
              <w:rPr>
                <w:rStyle w:val="Hyperlink"/>
                <w:noProof/>
              </w:rPr>
              <w:t>5.5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Stability and Harmonics Study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_Toc108028782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6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4EBD43A7" w14:textId="1B4D8DB6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83" w:history="1">
            <w:r w:rsidR="00F45B0E" w:rsidRPr="00DE3E34">
              <w:rPr>
                <w:rStyle w:val="Hyperlink"/>
                <w:noProof/>
              </w:rPr>
              <w:t>5.6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Turbine Hall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_Toc108028783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6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4DD93A94" w14:textId="745590AF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84" w:history="1">
            <w:r w:rsidR="00F45B0E" w:rsidRPr="00DE3E34">
              <w:rPr>
                <w:rStyle w:val="Hyperlink"/>
                <w:noProof/>
              </w:rPr>
              <w:t>5.7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Miscellaneous Systems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_Toc108028784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6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21A92299" w14:textId="47EB67F1" w:rsidR="00F45B0E" w:rsidRDefault="00E634DD">
          <w:pPr>
            <w:pStyle w:val="Inhopg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85" w:history="1">
            <w:r w:rsidR="00F45B0E" w:rsidRPr="00DE3E34">
              <w:rPr>
                <w:rStyle w:val="Hyperlink"/>
                <w:noProof/>
              </w:rPr>
              <w:t>6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Design Parameters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_Toc108028785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7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70A11175" w14:textId="6F18FB00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86" w:history="1">
            <w:r w:rsidR="00F45B0E" w:rsidRPr="00DE3E34">
              <w:rPr>
                <w:rStyle w:val="Hyperlink"/>
                <w:noProof/>
              </w:rPr>
              <w:t>6.1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Steam Turbine Generator Set and Ancillary Plant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_Toc108028786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7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6E27B973" w14:textId="71361A9B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87" w:history="1">
            <w:r w:rsidR="00F45B0E" w:rsidRPr="00DE3E34">
              <w:rPr>
                <w:rStyle w:val="Hyperlink"/>
                <w:noProof/>
              </w:rPr>
              <w:t>6.2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Air Cooled Condenser and Ancillary Plant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_Toc108028787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7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05026C0A" w14:textId="1D43989B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88" w:history="1">
            <w:r w:rsidR="00F45B0E" w:rsidRPr="00DE3E34">
              <w:rPr>
                <w:rStyle w:val="Hyperlink"/>
                <w:noProof/>
              </w:rPr>
              <w:t>6.3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Electrical Equipment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_Toc108028788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7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48F76777" w14:textId="657D479B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89" w:history="1">
            <w:r w:rsidR="00F45B0E" w:rsidRPr="00DE3E34">
              <w:rPr>
                <w:rStyle w:val="Hyperlink"/>
                <w:noProof/>
              </w:rPr>
              <w:t>6.4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Design Conditions for Pipework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_Toc108028789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7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56492409" w14:textId="3497971A" w:rsidR="00F45B0E" w:rsidRDefault="00E634DD">
          <w:pPr>
            <w:pStyle w:val="Inhopg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90" w:history="1">
            <w:r w:rsidR="00F45B0E" w:rsidRPr="00DE3E34">
              <w:rPr>
                <w:rStyle w:val="Hyperlink"/>
                <w:noProof/>
              </w:rPr>
              <w:t>7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Design and Operating Philosophy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_Toc108028790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8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4EF84503" w14:textId="40754893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91" w:history="1">
            <w:r w:rsidR="00F45B0E" w:rsidRPr="00DE3E34">
              <w:rPr>
                <w:rStyle w:val="Hyperlink"/>
                <w:noProof/>
              </w:rPr>
              <w:t>7.1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Technology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_Toc108028791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8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257C5277" w14:textId="13B0E101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92" w:history="1">
            <w:r w:rsidR="00F45B0E" w:rsidRPr="00DE3E34">
              <w:rPr>
                <w:rStyle w:val="Hyperlink"/>
                <w:noProof/>
              </w:rPr>
              <w:t>7.2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Operation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_Toc108028792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8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2D7478EC" w14:textId="3C34BCB7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93" w:history="1">
            <w:r w:rsidR="00F45B0E" w:rsidRPr="00DE3E34">
              <w:rPr>
                <w:rStyle w:val="Hyperlink"/>
                <w:noProof/>
              </w:rPr>
              <w:t>7.3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Design Conditions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_Toc108028793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8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684FB978" w14:textId="43DB672B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94" w:history="1">
            <w:r w:rsidR="00F45B0E" w:rsidRPr="00DE3E34">
              <w:rPr>
                <w:rStyle w:val="Hyperlink"/>
                <w:noProof/>
              </w:rPr>
              <w:t>7.4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Efficiency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_Toc108028794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8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558B1239" w14:textId="3A8AAFD9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95" w:history="1">
            <w:r w:rsidR="00F45B0E" w:rsidRPr="00DE3E34">
              <w:rPr>
                <w:rStyle w:val="Hyperlink"/>
                <w:noProof/>
              </w:rPr>
              <w:t>7.5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Availability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_Toc108028795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8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5347088C" w14:textId="366AA3E7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96" w:history="1">
            <w:r w:rsidR="00F45B0E" w:rsidRPr="00DE3E34">
              <w:rPr>
                <w:rStyle w:val="Hyperlink"/>
                <w:noProof/>
              </w:rPr>
              <w:t>7.6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Noise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_Toc108028796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8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671FB5A7" w14:textId="66FDCF81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97" w:history="1">
            <w:r w:rsidR="00F45B0E" w:rsidRPr="00DE3E34">
              <w:rPr>
                <w:rStyle w:val="Hyperlink"/>
                <w:noProof/>
              </w:rPr>
              <w:t>7.7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Controls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_Toc108028797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8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4688BCDB" w14:textId="1B74F214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98" w:history="1">
            <w:r w:rsidR="00F45B0E" w:rsidRPr="00DE3E34">
              <w:rPr>
                <w:rStyle w:val="Hyperlink"/>
                <w:noProof/>
              </w:rPr>
              <w:t>7.8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Design Life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_Toc108028798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8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06C1FAB3" w14:textId="70B34788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799" w:history="1">
            <w:r w:rsidR="00F45B0E" w:rsidRPr="00DE3E34">
              <w:rPr>
                <w:rStyle w:val="Hyperlink"/>
                <w:noProof/>
              </w:rPr>
              <w:t>7.9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Foundations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_Toc108028799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8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5ABB5009" w14:textId="4188DA79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00" w:history="1">
            <w:r w:rsidR="00F45B0E" w:rsidRPr="00DE3E34">
              <w:rPr>
                <w:rStyle w:val="Hyperlink"/>
                <w:noProof/>
              </w:rPr>
              <w:t>7.10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Fire Protection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_Toc108028800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8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5EFA4D26" w14:textId="5F846D7F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01" w:history="1">
            <w:r w:rsidR="00F45B0E" w:rsidRPr="00DE3E34">
              <w:rPr>
                <w:rStyle w:val="Hyperlink"/>
                <w:noProof/>
              </w:rPr>
              <w:t>7.11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Explosion Prevention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_Toc108028801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8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436E8984" w14:textId="4F60D218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02" w:history="1">
            <w:r w:rsidR="00F45B0E" w:rsidRPr="00DE3E34">
              <w:rPr>
                <w:rStyle w:val="Hyperlink"/>
                <w:noProof/>
              </w:rPr>
              <w:t>7.12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Lightning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_Toc108028802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8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029E5736" w14:textId="6B4C2E24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03" w:history="1">
            <w:r w:rsidR="00F45B0E" w:rsidRPr="00DE3E34">
              <w:rPr>
                <w:rStyle w:val="Hyperlink"/>
                <w:noProof/>
              </w:rPr>
              <w:t>7.13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Seismic Loading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_Toc108028803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8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0F846652" w14:textId="10D4884F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04" w:history="1">
            <w:r w:rsidR="00F45B0E" w:rsidRPr="00DE3E34">
              <w:rPr>
                <w:rStyle w:val="Hyperlink"/>
                <w:noProof/>
              </w:rPr>
              <w:t>7.14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Maintenance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_Toc108028804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8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65561801" w14:textId="2544766E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05" w:history="1">
            <w:r w:rsidR="00F45B0E" w:rsidRPr="00DE3E34">
              <w:rPr>
                <w:rStyle w:val="Hyperlink"/>
                <w:noProof/>
              </w:rPr>
              <w:t>7.15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Architecture and External Appearance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_Toc108028805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8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32E3C265" w14:textId="04F653E4" w:rsidR="00F45B0E" w:rsidRDefault="00E634DD">
          <w:pPr>
            <w:pStyle w:val="Inhopg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06" w:history="1">
            <w:r w:rsidR="00F45B0E" w:rsidRPr="00DE3E34">
              <w:rPr>
                <w:rStyle w:val="Hyperlink"/>
                <w:noProof/>
              </w:rPr>
              <w:t>8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Exclusions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_Toc108028806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9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66A562F9" w14:textId="334BF124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07" w:history="1">
            <w:r w:rsidR="00F45B0E" w:rsidRPr="00DE3E34">
              <w:rPr>
                <w:rStyle w:val="Hyperlink"/>
                <w:noProof/>
              </w:rPr>
              <w:t>8.1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Civil Works and Site Infrastructure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_Toc108028807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9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71D2D2D4" w14:textId="1C862932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08" w:history="1">
            <w:r w:rsidR="00F45B0E" w:rsidRPr="00DE3E34">
              <w:rPr>
                <w:rStyle w:val="Hyperlink"/>
                <w:noProof/>
              </w:rPr>
              <w:t>8.2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Grate, boiler and Flue Gas Treatment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_Toc108028808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9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3FEF1031" w14:textId="7E8D51F2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09" w:history="1">
            <w:r w:rsidR="00F45B0E" w:rsidRPr="00DE3E34">
              <w:rPr>
                <w:rStyle w:val="Hyperlink"/>
                <w:noProof/>
              </w:rPr>
              <w:t>8.3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Balance of Plant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_Toc108028809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9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514D0755" w14:textId="12208EF3" w:rsidR="00F45B0E" w:rsidRDefault="00E634DD">
          <w:pPr>
            <w:pStyle w:val="Inhopg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10" w:history="1">
            <w:r w:rsidR="00F45B0E" w:rsidRPr="00DE3E34">
              <w:rPr>
                <w:rStyle w:val="Hyperlink"/>
                <w:noProof/>
              </w:rPr>
              <w:t>9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Terminal Points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_Toc108028810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10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131F386D" w14:textId="5E945E49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11" w:history="1">
            <w:r w:rsidR="00F45B0E" w:rsidRPr="00DE3E34">
              <w:rPr>
                <w:rStyle w:val="Hyperlink"/>
                <w:noProof/>
              </w:rPr>
              <w:t>9.1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Steelwork and Building Enclosure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_Toc108028811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10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2FC45A55" w14:textId="136DC867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12" w:history="1">
            <w:r w:rsidR="00F45B0E" w:rsidRPr="00DE3E34">
              <w:rPr>
                <w:rStyle w:val="Hyperlink"/>
                <w:noProof/>
              </w:rPr>
              <w:t>9.2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Condensate and Boiler Feed Water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_Toc108028812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10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1ACA3337" w14:textId="3F340A71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13" w:history="1">
            <w:r w:rsidR="00F45B0E" w:rsidRPr="00DE3E34">
              <w:rPr>
                <w:rStyle w:val="Hyperlink"/>
                <w:noProof/>
              </w:rPr>
              <w:t>9.3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Steam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_Toc108028813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10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5A1B91A1" w14:textId="5DE293B7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14" w:history="1">
            <w:r w:rsidR="00F45B0E" w:rsidRPr="00DE3E34">
              <w:rPr>
                <w:rStyle w:val="Hyperlink"/>
                <w:noProof/>
              </w:rPr>
              <w:t>9.4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Potable Water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_Toc108028814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10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6EAEC6B8" w14:textId="44037328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15" w:history="1">
            <w:r w:rsidR="00F45B0E" w:rsidRPr="00DE3E34">
              <w:rPr>
                <w:rStyle w:val="Hyperlink"/>
                <w:noProof/>
              </w:rPr>
              <w:t>9.5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Demineralized Water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_Toc108028815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10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420A7D00" w14:textId="024A26A8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16" w:history="1">
            <w:r w:rsidR="00F45B0E" w:rsidRPr="00DE3E34">
              <w:rPr>
                <w:rStyle w:val="Hyperlink"/>
                <w:noProof/>
              </w:rPr>
              <w:t>9.6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Effluent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_Toc108028816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10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276A4217" w14:textId="5D126282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17" w:history="1">
            <w:r w:rsidR="00F45B0E" w:rsidRPr="00DE3E34">
              <w:rPr>
                <w:rStyle w:val="Hyperlink"/>
                <w:noProof/>
              </w:rPr>
              <w:t>9.7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Rain Water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_Toc108028817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10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32764512" w14:textId="199D88A8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18" w:history="1">
            <w:r w:rsidR="00F45B0E" w:rsidRPr="00DE3E34">
              <w:rPr>
                <w:rStyle w:val="Hyperlink"/>
                <w:noProof/>
              </w:rPr>
              <w:t>9.8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Fire Water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_Toc108028818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10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7E449FC6" w14:textId="7F34C01B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19" w:history="1">
            <w:r w:rsidR="00F45B0E" w:rsidRPr="00DE3E34">
              <w:rPr>
                <w:rStyle w:val="Hyperlink"/>
                <w:noProof/>
              </w:rPr>
              <w:t>9.9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Control Interfaces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_Toc108028819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10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29B25FC6" w14:textId="04F838FC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20" w:history="1">
            <w:r w:rsidR="00F45B0E" w:rsidRPr="00DE3E34">
              <w:rPr>
                <w:rStyle w:val="Hyperlink"/>
                <w:noProof/>
              </w:rPr>
              <w:t>9.10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Electrical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_Toc108028820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10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3B10F7B0" w14:textId="37C97690" w:rsidR="00F45B0E" w:rsidRDefault="00E634DD">
          <w:pPr>
            <w:pStyle w:val="Inhopg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21" w:history="1">
            <w:r w:rsidR="00F45B0E" w:rsidRPr="00DE3E34">
              <w:rPr>
                <w:rStyle w:val="Hyperlink"/>
                <w:noProof/>
              </w:rPr>
              <w:t>10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Programme and Information Release Schedule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_Toc108028821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11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14FADCBA" w14:textId="6448EDF9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22" w:history="1">
            <w:r w:rsidR="00F45B0E" w:rsidRPr="00DE3E34">
              <w:rPr>
                <w:rStyle w:val="Hyperlink"/>
                <w:noProof/>
              </w:rPr>
              <w:t>10.1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Time for Completion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_Toc108028822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11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76F2917A" w14:textId="39F5118E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23" w:history="1">
            <w:r w:rsidR="00F45B0E" w:rsidRPr="00DE3E34">
              <w:rPr>
                <w:rStyle w:val="Hyperlink"/>
                <w:noProof/>
              </w:rPr>
              <w:t>10.2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Project Programme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_Toc108028823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11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52C3E137" w14:textId="74E63CE6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24" w:history="1">
            <w:r w:rsidR="00F45B0E" w:rsidRPr="00DE3E34">
              <w:rPr>
                <w:rStyle w:val="Hyperlink"/>
                <w:noProof/>
              </w:rPr>
              <w:t>10.3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Project Information Release Schedule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_Toc108028824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11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3FA3EA66" w14:textId="4BDE22C0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25" w:history="1">
            <w:r w:rsidR="00F45B0E" w:rsidRPr="00DE3E34">
              <w:rPr>
                <w:rStyle w:val="Hyperlink"/>
                <w:noProof/>
              </w:rPr>
              <w:t>10.4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Access to Site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_Toc108028825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11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0E6428B8" w14:textId="07E7C842" w:rsidR="00F45B0E" w:rsidRDefault="00E634DD">
          <w:pPr>
            <w:pStyle w:val="Inhopg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26" w:history="1">
            <w:r w:rsidR="00F45B0E" w:rsidRPr="00DE3E34">
              <w:rPr>
                <w:rStyle w:val="Hyperlink"/>
                <w:noProof/>
              </w:rPr>
              <w:t>11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Performance Guarantees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_Toc108028826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12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337AD045" w14:textId="4B59B475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27" w:history="1">
            <w:r w:rsidR="00F45B0E" w:rsidRPr="00DE3E34">
              <w:rPr>
                <w:rStyle w:val="Hyperlink"/>
                <w:noProof/>
              </w:rPr>
              <w:t>11.1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General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_Toc108028827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12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0994AE1A" w14:textId="0E89117C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28" w:history="1">
            <w:r w:rsidR="00F45B0E" w:rsidRPr="00DE3E34">
              <w:rPr>
                <w:rStyle w:val="Hyperlink"/>
                <w:noProof/>
              </w:rPr>
              <w:t>11.2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MCR Gross Power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_Toc108028828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12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27E7D66A" w14:textId="3BC74784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29" w:history="1">
            <w:r w:rsidR="00F45B0E" w:rsidRPr="00DE3E34">
              <w:rPr>
                <w:rStyle w:val="Hyperlink"/>
                <w:noProof/>
              </w:rPr>
              <w:t>11.3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Turbine Thermal Efficiency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_Toc108028829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12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0419787A" w14:textId="060EAFC8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30" w:history="1">
            <w:r w:rsidR="00F45B0E" w:rsidRPr="00DE3E34">
              <w:rPr>
                <w:rStyle w:val="Hyperlink"/>
                <w:noProof/>
              </w:rPr>
              <w:t>11.4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Parasitic Electrical Load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_Toc108028830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12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602F9D3C" w14:textId="6B0F4321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31" w:history="1">
            <w:r w:rsidR="00F45B0E" w:rsidRPr="00DE3E34">
              <w:rPr>
                <w:rStyle w:val="Hyperlink"/>
                <w:noProof/>
              </w:rPr>
              <w:t>11.5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Condensate Return Temperature and Quality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_Toc108028831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12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1DAFFA7D" w14:textId="5DBF0A32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32" w:history="1">
            <w:r w:rsidR="00F45B0E" w:rsidRPr="00DE3E34">
              <w:rPr>
                <w:rStyle w:val="Hyperlink"/>
                <w:noProof/>
              </w:rPr>
              <w:t>11.6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Transformer and Cabling Losses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_Toc108028832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12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03295246" w14:textId="4C6CA0A5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33" w:history="1">
            <w:r w:rsidR="00F45B0E" w:rsidRPr="00DE3E34">
              <w:rPr>
                <w:rStyle w:val="Hyperlink"/>
                <w:noProof/>
              </w:rPr>
              <w:t>11.7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Environmental Emissions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_Toc108028833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12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6345F822" w14:textId="09E1C6DD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34" w:history="1">
            <w:r w:rsidR="00F45B0E" w:rsidRPr="00DE3E34">
              <w:rPr>
                <w:rStyle w:val="Hyperlink"/>
                <w:noProof/>
              </w:rPr>
              <w:t>11.8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Availability Guarantee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_Toc108028834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12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0E4D0CBE" w14:textId="752538BA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35" w:history="1">
            <w:r w:rsidR="00F45B0E" w:rsidRPr="00DE3E34">
              <w:rPr>
                <w:rStyle w:val="Hyperlink"/>
                <w:noProof/>
              </w:rPr>
              <w:t>11.9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Conditions for Guarantees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_Toc108028835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12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3CEE9E14" w14:textId="2A5C8B32" w:rsidR="00F45B0E" w:rsidRDefault="00E634DD">
          <w:pPr>
            <w:pStyle w:val="Inhopg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36" w:history="1">
            <w:r w:rsidR="00F45B0E" w:rsidRPr="00DE3E34">
              <w:rPr>
                <w:rStyle w:val="Hyperlink"/>
                <w:noProof/>
              </w:rPr>
              <w:t>12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Quality Assurance and Testing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_Toc108028836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13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293342ED" w14:textId="229796C2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37" w:history="1">
            <w:r w:rsidR="00F45B0E" w:rsidRPr="00DE3E34">
              <w:rPr>
                <w:rStyle w:val="Hyperlink"/>
                <w:noProof/>
              </w:rPr>
              <w:t>12.1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Introduction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_Toc108028837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13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2E9B59E3" w14:textId="22A6F526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38" w:history="1">
            <w:r w:rsidR="00F45B0E" w:rsidRPr="00DE3E34">
              <w:rPr>
                <w:rStyle w:val="Hyperlink"/>
                <w:noProof/>
              </w:rPr>
              <w:t>12.2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Plant, Materials and Workmanship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_Toc108028838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13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18D42080" w14:textId="023194A4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39" w:history="1">
            <w:r w:rsidR="00F45B0E" w:rsidRPr="00DE3E34">
              <w:rPr>
                <w:rStyle w:val="Hyperlink"/>
                <w:noProof/>
              </w:rPr>
              <w:t>12.3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Tests on Completion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_Toc108028839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13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1CEF8979" w14:textId="082AEC15" w:rsidR="00F45B0E" w:rsidRDefault="00E634DD">
          <w:pPr>
            <w:pStyle w:val="Inhopg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40" w:history="1">
            <w:r w:rsidR="00F45B0E" w:rsidRPr="00DE3E34">
              <w:rPr>
                <w:rStyle w:val="Hyperlink"/>
                <w:noProof/>
              </w:rPr>
              <w:t>12.4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Tests after Completion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_Toc108028840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13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2C799890" w14:textId="5A0C47D1" w:rsidR="00F45B0E" w:rsidRDefault="00E634DD">
          <w:pPr>
            <w:pStyle w:val="Inhopg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nl-NL" w:eastAsia="nl-NL"/>
            </w:rPr>
          </w:pPr>
          <w:hyperlink w:anchor="_Toc108028841" w:history="1">
            <w:r w:rsidR="00F45B0E" w:rsidRPr="00DE3E34">
              <w:rPr>
                <w:rStyle w:val="Hyperlink"/>
                <w:noProof/>
              </w:rPr>
              <w:t>13</w:t>
            </w:r>
            <w:r w:rsidR="00F45B0E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nl-NL" w:eastAsia="nl-NL"/>
              </w:rPr>
              <w:tab/>
            </w:r>
            <w:r w:rsidR="00F45B0E" w:rsidRPr="00DE3E34">
              <w:rPr>
                <w:rStyle w:val="Hyperlink"/>
                <w:noProof/>
              </w:rPr>
              <w:t>Documents and Drawings</w:t>
            </w:r>
            <w:r w:rsidR="00F45B0E">
              <w:rPr>
                <w:noProof/>
                <w:webHidden/>
              </w:rPr>
              <w:tab/>
            </w:r>
            <w:r w:rsidR="00F45B0E">
              <w:rPr>
                <w:noProof/>
                <w:webHidden/>
              </w:rPr>
              <w:fldChar w:fldCharType="begin"/>
            </w:r>
            <w:r w:rsidR="00F45B0E">
              <w:rPr>
                <w:noProof/>
                <w:webHidden/>
              </w:rPr>
              <w:instrText xml:space="preserve"> PAGEREF _Toc108028841 \h </w:instrText>
            </w:r>
            <w:r w:rsidR="00F45B0E">
              <w:rPr>
                <w:noProof/>
                <w:webHidden/>
              </w:rPr>
            </w:r>
            <w:r w:rsidR="00F45B0E">
              <w:rPr>
                <w:noProof/>
                <w:webHidden/>
              </w:rPr>
              <w:fldChar w:fldCharType="separate"/>
            </w:r>
            <w:r w:rsidR="00F45B0E">
              <w:rPr>
                <w:noProof/>
                <w:webHidden/>
              </w:rPr>
              <w:t>14</w:t>
            </w:r>
            <w:r w:rsidR="00F45B0E">
              <w:rPr>
                <w:noProof/>
                <w:webHidden/>
              </w:rPr>
              <w:fldChar w:fldCharType="end"/>
            </w:r>
          </w:hyperlink>
        </w:p>
        <w:p w14:paraId="746068D2" w14:textId="4FDE893B" w:rsidR="00DE5E81" w:rsidRDefault="00DE5E81">
          <w:r>
            <w:rPr>
              <w:b/>
              <w:bCs/>
            </w:rPr>
            <w:fldChar w:fldCharType="end"/>
          </w:r>
        </w:p>
      </w:sdtContent>
    </w:sdt>
    <w:p w14:paraId="51271D74" w14:textId="676D0FD5" w:rsidR="00D44271" w:rsidRPr="00DE5E81" w:rsidRDefault="00D44271" w:rsidP="00061564">
      <w:pPr>
        <w:pStyle w:val="Kop1"/>
        <w:numPr>
          <w:ilvl w:val="0"/>
          <w:numId w:val="0"/>
        </w:numPr>
        <w:ind w:left="360"/>
      </w:pPr>
    </w:p>
    <w:p w14:paraId="5E05463A" w14:textId="0B6415D6" w:rsidR="001F468E" w:rsidRPr="00DE5E81" w:rsidRDefault="001F468E" w:rsidP="001F468E">
      <w:pPr>
        <w:rPr>
          <w:lang w:val="nl-NL"/>
        </w:rPr>
      </w:pPr>
    </w:p>
    <w:p w14:paraId="19A66266" w14:textId="0E3D005B" w:rsidR="001F468E" w:rsidRPr="00DE5E81" w:rsidRDefault="001F468E">
      <w:pPr>
        <w:jc w:val="left"/>
        <w:rPr>
          <w:lang w:val="nl-NL"/>
        </w:rPr>
      </w:pPr>
      <w:r w:rsidRPr="00DE5E81">
        <w:rPr>
          <w:lang w:val="nl-NL"/>
        </w:rPr>
        <w:br w:type="page"/>
      </w:r>
    </w:p>
    <w:p w14:paraId="55436299" w14:textId="2ADB54E5" w:rsidR="001F468E" w:rsidRDefault="001F468E" w:rsidP="001F468E">
      <w:pPr>
        <w:rPr>
          <w:lang w:val="nl-NL"/>
        </w:rPr>
      </w:pPr>
    </w:p>
    <w:p w14:paraId="2817E099" w14:textId="77777777" w:rsidR="00AF5E60" w:rsidRDefault="00DC25E4" w:rsidP="00E236AB">
      <w:pPr>
        <w:pStyle w:val="Kop1"/>
      </w:pPr>
      <w:bookmarkStart w:id="0" w:name="_Toc108028766"/>
      <w:r>
        <w:t>General</w:t>
      </w:r>
      <w:bookmarkEnd w:id="0"/>
    </w:p>
    <w:p w14:paraId="7F47089D" w14:textId="3BDB6CD3" w:rsidR="00AF5E60" w:rsidRDefault="00AF5E60" w:rsidP="001F468E"/>
    <w:p w14:paraId="6BEAA68D" w14:textId="24046F80" w:rsidR="006A52AC" w:rsidRDefault="006A52AC" w:rsidP="001F468E"/>
    <w:p w14:paraId="59365A24" w14:textId="77777777" w:rsidR="006A52AC" w:rsidRDefault="006A52AC" w:rsidP="001F468E"/>
    <w:p w14:paraId="18690DD3" w14:textId="77777777" w:rsidR="00AF5E60" w:rsidRDefault="00DC25E4" w:rsidP="00E236AB">
      <w:pPr>
        <w:pStyle w:val="Kop1"/>
      </w:pPr>
      <w:bookmarkStart w:id="1" w:name="_Toc108028767"/>
      <w:r>
        <w:t>Definitions</w:t>
      </w:r>
      <w:bookmarkEnd w:id="1"/>
    </w:p>
    <w:p w14:paraId="7ED84FB4" w14:textId="152CEC59" w:rsidR="00AF5E60" w:rsidRDefault="00AF5E60" w:rsidP="001F468E"/>
    <w:p w14:paraId="7773E0EE" w14:textId="3388F90E" w:rsidR="006A52AC" w:rsidRDefault="006A52AC" w:rsidP="001F468E"/>
    <w:p w14:paraId="28C76BD3" w14:textId="77777777" w:rsidR="006A52AC" w:rsidRDefault="006A52AC" w:rsidP="001F468E"/>
    <w:p w14:paraId="598A02E5" w14:textId="77777777" w:rsidR="00AF5E60" w:rsidRDefault="00DC25E4" w:rsidP="00E236AB">
      <w:pPr>
        <w:pStyle w:val="Kop1"/>
      </w:pPr>
      <w:bookmarkStart w:id="2" w:name="_Toc108028768"/>
      <w:r>
        <w:t>Introduction</w:t>
      </w:r>
      <w:bookmarkEnd w:id="2"/>
    </w:p>
    <w:p w14:paraId="29E3FB87" w14:textId="05803A0C" w:rsidR="00AF5E60" w:rsidRDefault="00AF5E60" w:rsidP="001F468E"/>
    <w:p w14:paraId="233FA146" w14:textId="5B1AB5C6" w:rsidR="006A52AC" w:rsidRDefault="006A52AC" w:rsidP="001F468E"/>
    <w:p w14:paraId="2ABC4160" w14:textId="1324CE8E" w:rsidR="006A52AC" w:rsidRDefault="006A52AC" w:rsidP="001F468E"/>
    <w:p w14:paraId="0614C66D" w14:textId="660CF6D9" w:rsidR="006A52AC" w:rsidRDefault="006A52AC">
      <w:pPr>
        <w:jc w:val="left"/>
      </w:pPr>
      <w:r>
        <w:br w:type="page"/>
      </w:r>
    </w:p>
    <w:p w14:paraId="1A66C5F7" w14:textId="77777777" w:rsidR="006A52AC" w:rsidRDefault="006A52AC" w:rsidP="001F468E"/>
    <w:p w14:paraId="613C1FAF" w14:textId="58D4BEC5" w:rsidR="00E236AB" w:rsidRDefault="00721C64" w:rsidP="00721C64">
      <w:pPr>
        <w:pStyle w:val="Kop1"/>
      </w:pPr>
      <w:bookmarkStart w:id="3" w:name="_Toc108028769"/>
      <w:r>
        <w:t xml:space="preserve">Waste to Energy Facility </w:t>
      </w:r>
      <w:r w:rsidR="00DC25E4">
        <w:t>System Design</w:t>
      </w:r>
      <w:bookmarkEnd w:id="3"/>
    </w:p>
    <w:p w14:paraId="0A894723" w14:textId="77777777" w:rsidR="00721C64" w:rsidRDefault="00721C64" w:rsidP="001F468E"/>
    <w:p w14:paraId="0D5790BE" w14:textId="04C16696" w:rsidR="00E236AB" w:rsidRDefault="00DC25E4" w:rsidP="006A52AC">
      <w:pPr>
        <w:pStyle w:val="Kop2"/>
      </w:pPr>
      <w:bookmarkStart w:id="4" w:name="_Toc108028770"/>
      <w:r>
        <w:t>Main Design Criteria</w:t>
      </w:r>
      <w:bookmarkEnd w:id="4"/>
    </w:p>
    <w:p w14:paraId="5E888C8A" w14:textId="77777777" w:rsidR="00721C64" w:rsidRDefault="00721C64" w:rsidP="001F468E"/>
    <w:p w14:paraId="11B3E389" w14:textId="37846BFD" w:rsidR="00E236AB" w:rsidRDefault="00DC25E4" w:rsidP="006A52AC">
      <w:pPr>
        <w:pStyle w:val="Kop2"/>
      </w:pPr>
      <w:bookmarkStart w:id="5" w:name="_Toc108028771"/>
      <w:r>
        <w:t>Secondary Design Criteria</w:t>
      </w:r>
      <w:bookmarkEnd w:id="5"/>
    </w:p>
    <w:p w14:paraId="6E2FAB4A" w14:textId="77777777" w:rsidR="00721C64" w:rsidRDefault="00721C64" w:rsidP="001F468E"/>
    <w:p w14:paraId="178C0483" w14:textId="35CB22AE" w:rsidR="00E236AB" w:rsidRDefault="00DC25E4" w:rsidP="006A52AC">
      <w:pPr>
        <w:pStyle w:val="Kop2"/>
      </w:pPr>
      <w:bookmarkStart w:id="6" w:name="_Toc108028772"/>
      <w:r>
        <w:t>Project Management</w:t>
      </w:r>
      <w:bookmarkEnd w:id="6"/>
    </w:p>
    <w:p w14:paraId="44DFA931" w14:textId="77777777" w:rsidR="00E236AB" w:rsidRDefault="00E236AB" w:rsidP="001F468E"/>
    <w:p w14:paraId="3C62521A" w14:textId="40347F9A" w:rsidR="00AF4FCC" w:rsidRDefault="00DC25E4" w:rsidP="006A52AC">
      <w:pPr>
        <w:pStyle w:val="Kop2"/>
      </w:pPr>
      <w:bookmarkStart w:id="7" w:name="_Toc108028773"/>
      <w:r>
        <w:t>Proposed Basic System</w:t>
      </w:r>
      <w:bookmarkEnd w:id="7"/>
    </w:p>
    <w:p w14:paraId="391007DE" w14:textId="77777777" w:rsidR="00721C64" w:rsidRDefault="00721C64" w:rsidP="001F468E"/>
    <w:p w14:paraId="1A88379E" w14:textId="370AB015" w:rsidR="00AF4FCC" w:rsidRDefault="00DC25E4" w:rsidP="006A52AC">
      <w:pPr>
        <w:pStyle w:val="Kop2"/>
      </w:pPr>
      <w:bookmarkStart w:id="8" w:name="_Toc108028774"/>
      <w:r>
        <w:t>Electrical Equipment Design Philosophy</w:t>
      </w:r>
      <w:bookmarkEnd w:id="8"/>
    </w:p>
    <w:p w14:paraId="3011E6B4" w14:textId="77777777" w:rsidR="00721C64" w:rsidRDefault="00721C64" w:rsidP="001F468E"/>
    <w:p w14:paraId="05C1FBFB" w14:textId="39CC4F66" w:rsidR="00AF4FCC" w:rsidRDefault="00DC25E4" w:rsidP="006A52AC">
      <w:pPr>
        <w:pStyle w:val="Kop2"/>
      </w:pPr>
      <w:bookmarkStart w:id="9" w:name="_Toc108028775"/>
      <w:r>
        <w:t>Automation Design Philosophy</w:t>
      </w:r>
      <w:bookmarkEnd w:id="9"/>
    </w:p>
    <w:p w14:paraId="6E0EC4E2" w14:textId="77777777" w:rsidR="00721C64" w:rsidRDefault="00721C64" w:rsidP="001F468E"/>
    <w:p w14:paraId="724C8632" w14:textId="47A40138" w:rsidR="00AF4FCC" w:rsidRDefault="00DC25E4" w:rsidP="006A52AC">
      <w:pPr>
        <w:pStyle w:val="Kop2"/>
      </w:pPr>
      <w:bookmarkStart w:id="10" w:name="_Toc108028776"/>
      <w:r>
        <w:t>O&amp;M Strategy</w:t>
      </w:r>
      <w:bookmarkEnd w:id="10"/>
    </w:p>
    <w:p w14:paraId="79CFA991" w14:textId="77777777" w:rsidR="00721C64" w:rsidRDefault="00721C64" w:rsidP="001F468E"/>
    <w:p w14:paraId="3360A29A" w14:textId="73C5541E" w:rsidR="006A52AC" w:rsidRDefault="006A52AC">
      <w:pPr>
        <w:jc w:val="left"/>
      </w:pPr>
      <w:r>
        <w:br w:type="page"/>
      </w:r>
    </w:p>
    <w:p w14:paraId="7438F65C" w14:textId="77777777" w:rsidR="00AF4FCC" w:rsidRDefault="00AF4FCC" w:rsidP="001F468E"/>
    <w:p w14:paraId="4BEE6299" w14:textId="77777777" w:rsidR="00AF4FCC" w:rsidRDefault="00DC25E4" w:rsidP="006A52AC">
      <w:pPr>
        <w:pStyle w:val="Kop1"/>
      </w:pPr>
      <w:bookmarkStart w:id="11" w:name="_Toc108028777"/>
      <w:r>
        <w:t>Scope of Works</w:t>
      </w:r>
      <w:bookmarkEnd w:id="11"/>
    </w:p>
    <w:p w14:paraId="24A6DCB7" w14:textId="77777777" w:rsidR="006A52AC" w:rsidRDefault="006A52AC" w:rsidP="001F468E"/>
    <w:p w14:paraId="10922998" w14:textId="28A7DFC3" w:rsidR="00AF4FCC" w:rsidRDefault="00DC25E4" w:rsidP="00204D31">
      <w:pPr>
        <w:pStyle w:val="Kop2"/>
      </w:pPr>
      <w:bookmarkStart w:id="12" w:name="_Toc108028778"/>
      <w:r>
        <w:t>General</w:t>
      </w:r>
      <w:bookmarkEnd w:id="12"/>
    </w:p>
    <w:p w14:paraId="4B3FFCBA" w14:textId="77777777" w:rsidR="00204D31" w:rsidRDefault="00204D31" w:rsidP="001F468E"/>
    <w:p w14:paraId="06FDEF50" w14:textId="77777777" w:rsidR="00AF4FCC" w:rsidRDefault="00DC25E4" w:rsidP="00204D31">
      <w:pPr>
        <w:pStyle w:val="Kop2"/>
      </w:pPr>
      <w:bookmarkStart w:id="13" w:name="_Toc108028779"/>
      <w:r>
        <w:t>Steam Turbine Generator Set and Ancillary Plant</w:t>
      </w:r>
      <w:bookmarkEnd w:id="13"/>
    </w:p>
    <w:p w14:paraId="5C614AE6" w14:textId="77777777" w:rsidR="00204D31" w:rsidRDefault="00204D31" w:rsidP="001F468E"/>
    <w:p w14:paraId="5B66BF7B" w14:textId="70CF50F2" w:rsidR="00AF4FCC" w:rsidRDefault="00DC25E4" w:rsidP="00204D31">
      <w:pPr>
        <w:pStyle w:val="Kop2"/>
      </w:pPr>
      <w:bookmarkStart w:id="14" w:name="_Toc108028780"/>
      <w:r>
        <w:t>Air Cooled Condenser and Ancillary Plant</w:t>
      </w:r>
      <w:bookmarkEnd w:id="14"/>
    </w:p>
    <w:p w14:paraId="15E6DDE1" w14:textId="77777777" w:rsidR="00204D31" w:rsidRDefault="00204D31" w:rsidP="001F468E"/>
    <w:p w14:paraId="1BBB704E" w14:textId="1B83447B" w:rsidR="00AF4FCC" w:rsidRDefault="00DC25E4" w:rsidP="00204D31">
      <w:pPr>
        <w:pStyle w:val="Kop2"/>
      </w:pPr>
      <w:bookmarkStart w:id="15" w:name="_Toc108028781"/>
      <w:r>
        <w:t>Electrical Distribution Equipment</w:t>
      </w:r>
      <w:bookmarkEnd w:id="15"/>
    </w:p>
    <w:p w14:paraId="681A92CD" w14:textId="77777777" w:rsidR="00204D31" w:rsidRDefault="00204D31" w:rsidP="001F468E"/>
    <w:p w14:paraId="63E0A429" w14:textId="54DAC73F" w:rsidR="00AF4FCC" w:rsidRDefault="00DC25E4" w:rsidP="00204D31">
      <w:pPr>
        <w:pStyle w:val="Kop2"/>
      </w:pPr>
      <w:bookmarkStart w:id="16" w:name="_Toc108028782"/>
      <w:r>
        <w:t>Stability and Harmonics Study</w:t>
      </w:r>
      <w:bookmarkEnd w:id="16"/>
    </w:p>
    <w:p w14:paraId="3E4A4C2D" w14:textId="77777777" w:rsidR="00204D31" w:rsidRDefault="00204D31" w:rsidP="001F468E"/>
    <w:p w14:paraId="4588BCD2" w14:textId="5E7EB749" w:rsidR="006A52AC" w:rsidRDefault="00DC25E4" w:rsidP="00204D31">
      <w:pPr>
        <w:pStyle w:val="Kop2"/>
      </w:pPr>
      <w:bookmarkStart w:id="17" w:name="_Toc108028783"/>
      <w:r>
        <w:t>Turbine Hall</w:t>
      </w:r>
      <w:bookmarkEnd w:id="17"/>
    </w:p>
    <w:p w14:paraId="52059228" w14:textId="77777777" w:rsidR="00204D31" w:rsidRDefault="00204D31" w:rsidP="001F468E"/>
    <w:p w14:paraId="001BA58E" w14:textId="43594053" w:rsidR="006A52AC" w:rsidRDefault="00DC25E4" w:rsidP="00204D31">
      <w:pPr>
        <w:pStyle w:val="Kop2"/>
      </w:pPr>
      <w:bookmarkStart w:id="18" w:name="_Toc108028784"/>
      <w:r>
        <w:t>Miscellaneous Systems</w:t>
      </w:r>
      <w:bookmarkEnd w:id="18"/>
    </w:p>
    <w:p w14:paraId="7301899B" w14:textId="3AC4F8D9" w:rsidR="006A52AC" w:rsidRDefault="006A52AC" w:rsidP="001F468E"/>
    <w:p w14:paraId="318B8163" w14:textId="77777777" w:rsidR="00204D31" w:rsidRDefault="00204D31" w:rsidP="001F468E"/>
    <w:p w14:paraId="7C5640E2" w14:textId="14042054" w:rsidR="006A52AC" w:rsidRDefault="006A52AC">
      <w:pPr>
        <w:jc w:val="left"/>
      </w:pPr>
      <w:r>
        <w:br w:type="page"/>
      </w:r>
    </w:p>
    <w:p w14:paraId="7D5904AA" w14:textId="77777777" w:rsidR="006A52AC" w:rsidRDefault="006A52AC" w:rsidP="001F468E"/>
    <w:p w14:paraId="653720C3" w14:textId="77777777" w:rsidR="00204D31" w:rsidRDefault="00DC25E4" w:rsidP="00D764CC">
      <w:pPr>
        <w:pStyle w:val="Kop1"/>
      </w:pPr>
      <w:bookmarkStart w:id="19" w:name="_Toc108028785"/>
      <w:r>
        <w:t>Design Parameters</w:t>
      </w:r>
      <w:bookmarkEnd w:id="19"/>
    </w:p>
    <w:p w14:paraId="36D65CDA" w14:textId="77777777" w:rsidR="00D764CC" w:rsidRDefault="00D764CC" w:rsidP="001F468E"/>
    <w:p w14:paraId="2C85E707" w14:textId="29E0F9A8" w:rsidR="00F05DD2" w:rsidRDefault="00DC25E4" w:rsidP="00D764CC">
      <w:pPr>
        <w:pStyle w:val="Kop2"/>
      </w:pPr>
      <w:bookmarkStart w:id="20" w:name="_Toc108028786"/>
      <w:r>
        <w:t>Steam Turbine Generator Set and Ancillary Plant</w:t>
      </w:r>
      <w:bookmarkEnd w:id="20"/>
    </w:p>
    <w:p w14:paraId="2E31333B" w14:textId="77777777" w:rsidR="00D764CC" w:rsidRDefault="00D764CC" w:rsidP="001F468E"/>
    <w:p w14:paraId="7C0F653D" w14:textId="58B4E139" w:rsidR="00F05DD2" w:rsidRDefault="00DC25E4" w:rsidP="00D764CC">
      <w:pPr>
        <w:pStyle w:val="Kop2"/>
      </w:pPr>
      <w:bookmarkStart w:id="21" w:name="_Toc108028787"/>
      <w:r>
        <w:t>Air Cooled Condenser and Ancillary Plant</w:t>
      </w:r>
      <w:bookmarkEnd w:id="21"/>
    </w:p>
    <w:p w14:paraId="4C89DDFE" w14:textId="77777777" w:rsidR="00D764CC" w:rsidRDefault="00D764CC" w:rsidP="001F468E"/>
    <w:p w14:paraId="2B2BF8E8" w14:textId="30872B03" w:rsidR="00F05DD2" w:rsidRDefault="00DC25E4" w:rsidP="00D764CC">
      <w:pPr>
        <w:pStyle w:val="Kop2"/>
      </w:pPr>
      <w:bookmarkStart w:id="22" w:name="_Toc108028788"/>
      <w:r>
        <w:t>Electrical Equipment</w:t>
      </w:r>
      <w:bookmarkEnd w:id="22"/>
    </w:p>
    <w:p w14:paraId="4EB69114" w14:textId="77777777" w:rsidR="00D764CC" w:rsidRDefault="00D764CC" w:rsidP="001F468E"/>
    <w:p w14:paraId="72361251" w14:textId="60163330" w:rsidR="00F05DD2" w:rsidRDefault="00DC25E4" w:rsidP="00D764CC">
      <w:pPr>
        <w:pStyle w:val="Kop2"/>
      </w:pPr>
      <w:bookmarkStart w:id="23" w:name="_Toc108028789"/>
      <w:r>
        <w:t>Design Conditions for Pipework</w:t>
      </w:r>
      <w:bookmarkEnd w:id="23"/>
    </w:p>
    <w:p w14:paraId="25E87CA5" w14:textId="6302973D" w:rsidR="00F05DD2" w:rsidRDefault="00F05DD2" w:rsidP="001F468E"/>
    <w:p w14:paraId="7570DC11" w14:textId="05B78160" w:rsidR="00F05DD2" w:rsidRDefault="00F05DD2" w:rsidP="001F468E"/>
    <w:p w14:paraId="6BEAE377" w14:textId="2D2530C9" w:rsidR="00F05DD2" w:rsidRDefault="00F05DD2">
      <w:pPr>
        <w:jc w:val="left"/>
      </w:pPr>
      <w:r>
        <w:br w:type="page"/>
      </w:r>
    </w:p>
    <w:p w14:paraId="06CD5FDF" w14:textId="77777777" w:rsidR="00F05DD2" w:rsidRDefault="00F05DD2" w:rsidP="001F468E"/>
    <w:p w14:paraId="52FB869F" w14:textId="77777777" w:rsidR="00D764CC" w:rsidRDefault="00DC25E4" w:rsidP="00361317">
      <w:pPr>
        <w:pStyle w:val="Kop1"/>
      </w:pPr>
      <w:bookmarkStart w:id="24" w:name="_Toc108028790"/>
      <w:r>
        <w:t>Design and Operating Philosophy</w:t>
      </w:r>
      <w:bookmarkEnd w:id="24"/>
    </w:p>
    <w:p w14:paraId="49981BEA" w14:textId="77777777" w:rsidR="004429B1" w:rsidRDefault="004429B1" w:rsidP="001F468E"/>
    <w:p w14:paraId="1400629C" w14:textId="19AE2A43" w:rsidR="00D764CC" w:rsidRDefault="00DC25E4" w:rsidP="00361317">
      <w:pPr>
        <w:pStyle w:val="Kop2"/>
      </w:pPr>
      <w:bookmarkStart w:id="25" w:name="_Toc108028791"/>
      <w:r>
        <w:t>Technology</w:t>
      </w:r>
      <w:bookmarkEnd w:id="25"/>
    </w:p>
    <w:p w14:paraId="511DD1F8" w14:textId="77777777" w:rsidR="004429B1" w:rsidRDefault="004429B1" w:rsidP="001F468E"/>
    <w:p w14:paraId="1D751118" w14:textId="6B73B619" w:rsidR="00D764CC" w:rsidRDefault="00DC25E4" w:rsidP="00361317">
      <w:pPr>
        <w:pStyle w:val="Kop2"/>
      </w:pPr>
      <w:bookmarkStart w:id="26" w:name="_Toc108028792"/>
      <w:r>
        <w:t>Operation</w:t>
      </w:r>
      <w:bookmarkEnd w:id="26"/>
    </w:p>
    <w:p w14:paraId="0D94BAB4" w14:textId="77777777" w:rsidR="004429B1" w:rsidRDefault="004429B1" w:rsidP="001F468E"/>
    <w:p w14:paraId="35DA46B2" w14:textId="000CFEB9" w:rsidR="00D764CC" w:rsidRDefault="00DC25E4" w:rsidP="00361317">
      <w:pPr>
        <w:pStyle w:val="Kop2"/>
      </w:pPr>
      <w:bookmarkStart w:id="27" w:name="_Toc108028793"/>
      <w:r>
        <w:t>Design Conditions</w:t>
      </w:r>
      <w:bookmarkEnd w:id="27"/>
    </w:p>
    <w:p w14:paraId="1A7F5B3C" w14:textId="77777777" w:rsidR="004429B1" w:rsidRDefault="004429B1" w:rsidP="001F468E"/>
    <w:p w14:paraId="7CEABBFE" w14:textId="1DCB4769" w:rsidR="00D764CC" w:rsidRDefault="00DC25E4" w:rsidP="00361317">
      <w:pPr>
        <w:pStyle w:val="Kop2"/>
      </w:pPr>
      <w:bookmarkStart w:id="28" w:name="_Toc108028794"/>
      <w:r>
        <w:t>Efficiency</w:t>
      </w:r>
      <w:bookmarkEnd w:id="28"/>
    </w:p>
    <w:p w14:paraId="66D8C7A8" w14:textId="77777777" w:rsidR="004429B1" w:rsidRDefault="004429B1" w:rsidP="001F468E"/>
    <w:p w14:paraId="1705FFF2" w14:textId="22DBD721" w:rsidR="00D764CC" w:rsidRDefault="00DC25E4" w:rsidP="00361317">
      <w:pPr>
        <w:pStyle w:val="Kop2"/>
      </w:pPr>
      <w:bookmarkStart w:id="29" w:name="_Toc108028795"/>
      <w:r>
        <w:t>Availability</w:t>
      </w:r>
      <w:bookmarkEnd w:id="29"/>
    </w:p>
    <w:p w14:paraId="624C3ACF" w14:textId="77777777" w:rsidR="004429B1" w:rsidRDefault="004429B1" w:rsidP="001F468E"/>
    <w:p w14:paraId="64105CE3" w14:textId="25705A7D" w:rsidR="00D764CC" w:rsidRDefault="00DC25E4" w:rsidP="00361317">
      <w:pPr>
        <w:pStyle w:val="Kop2"/>
      </w:pPr>
      <w:bookmarkStart w:id="30" w:name="_Toc108028796"/>
      <w:r>
        <w:t>Noise</w:t>
      </w:r>
      <w:bookmarkEnd w:id="30"/>
    </w:p>
    <w:p w14:paraId="3B6A1446" w14:textId="77777777" w:rsidR="004429B1" w:rsidRDefault="004429B1" w:rsidP="001F468E"/>
    <w:p w14:paraId="19C66EE0" w14:textId="21790964" w:rsidR="00D764CC" w:rsidRDefault="00DC25E4" w:rsidP="00361317">
      <w:pPr>
        <w:pStyle w:val="Kop2"/>
      </w:pPr>
      <w:bookmarkStart w:id="31" w:name="_Toc108028797"/>
      <w:r>
        <w:t>Controls</w:t>
      </w:r>
      <w:bookmarkEnd w:id="31"/>
    </w:p>
    <w:p w14:paraId="4CF992B2" w14:textId="77777777" w:rsidR="004429B1" w:rsidRDefault="004429B1" w:rsidP="001F468E"/>
    <w:p w14:paraId="5FF1CA24" w14:textId="6F989E30" w:rsidR="00D764CC" w:rsidRDefault="00DC25E4" w:rsidP="00361317">
      <w:pPr>
        <w:pStyle w:val="Kop2"/>
      </w:pPr>
      <w:bookmarkStart w:id="32" w:name="_Toc108028798"/>
      <w:r>
        <w:t>Design Life</w:t>
      </w:r>
      <w:bookmarkEnd w:id="32"/>
    </w:p>
    <w:p w14:paraId="73F843B9" w14:textId="77777777" w:rsidR="004429B1" w:rsidRDefault="004429B1" w:rsidP="001F468E"/>
    <w:p w14:paraId="1A66D540" w14:textId="1D7D88DD" w:rsidR="00D764CC" w:rsidRDefault="00DC25E4" w:rsidP="00361317">
      <w:pPr>
        <w:pStyle w:val="Kop2"/>
      </w:pPr>
      <w:bookmarkStart w:id="33" w:name="_Toc108028799"/>
      <w:r>
        <w:t>Foundations</w:t>
      </w:r>
      <w:bookmarkEnd w:id="33"/>
    </w:p>
    <w:p w14:paraId="5870E183" w14:textId="77777777" w:rsidR="004429B1" w:rsidRDefault="004429B1" w:rsidP="001F468E"/>
    <w:p w14:paraId="51B1CB51" w14:textId="164B0E50" w:rsidR="00D764CC" w:rsidRDefault="00DC25E4" w:rsidP="00361317">
      <w:pPr>
        <w:pStyle w:val="Kop2"/>
      </w:pPr>
      <w:bookmarkStart w:id="34" w:name="_Toc108028800"/>
      <w:r>
        <w:t>Fire Protection</w:t>
      </w:r>
      <w:bookmarkEnd w:id="34"/>
    </w:p>
    <w:p w14:paraId="6EEF39DD" w14:textId="77777777" w:rsidR="004429B1" w:rsidRDefault="004429B1" w:rsidP="001F468E"/>
    <w:p w14:paraId="44F4111F" w14:textId="7D883F3E" w:rsidR="00D764CC" w:rsidRDefault="00DC25E4" w:rsidP="00361317">
      <w:pPr>
        <w:pStyle w:val="Kop2"/>
      </w:pPr>
      <w:bookmarkStart w:id="35" w:name="_Toc108028801"/>
      <w:r>
        <w:t>Explosion Prevention</w:t>
      </w:r>
      <w:bookmarkEnd w:id="35"/>
    </w:p>
    <w:p w14:paraId="0CB9A826" w14:textId="77777777" w:rsidR="004429B1" w:rsidRDefault="004429B1" w:rsidP="001F468E"/>
    <w:p w14:paraId="33A6048A" w14:textId="6A8BB55D" w:rsidR="00D764CC" w:rsidRDefault="00DC25E4" w:rsidP="00361317">
      <w:pPr>
        <w:pStyle w:val="Kop2"/>
      </w:pPr>
      <w:bookmarkStart w:id="36" w:name="_Toc108028802"/>
      <w:r>
        <w:t>Lightning</w:t>
      </w:r>
      <w:bookmarkEnd w:id="36"/>
    </w:p>
    <w:p w14:paraId="14997D6C" w14:textId="77777777" w:rsidR="004429B1" w:rsidRDefault="004429B1" w:rsidP="001F468E"/>
    <w:p w14:paraId="1E117DD2" w14:textId="49747AD8" w:rsidR="004429B1" w:rsidRDefault="00DC25E4" w:rsidP="00361317">
      <w:pPr>
        <w:pStyle w:val="Kop2"/>
      </w:pPr>
      <w:bookmarkStart w:id="37" w:name="_Toc108028803"/>
      <w:r>
        <w:t>Seismic Loading</w:t>
      </w:r>
      <w:bookmarkEnd w:id="37"/>
    </w:p>
    <w:p w14:paraId="022052B6" w14:textId="77777777" w:rsidR="004429B1" w:rsidRDefault="004429B1" w:rsidP="001F468E"/>
    <w:p w14:paraId="64B3FE7B" w14:textId="65C5351A" w:rsidR="004429B1" w:rsidRDefault="00DC25E4" w:rsidP="00361317">
      <w:pPr>
        <w:pStyle w:val="Kop2"/>
      </w:pPr>
      <w:bookmarkStart w:id="38" w:name="_Toc108028804"/>
      <w:r>
        <w:t>Maintenance</w:t>
      </w:r>
      <w:bookmarkEnd w:id="38"/>
    </w:p>
    <w:p w14:paraId="59930C59" w14:textId="77777777" w:rsidR="00361317" w:rsidRDefault="00361317" w:rsidP="001F468E"/>
    <w:p w14:paraId="1220042C" w14:textId="77777777" w:rsidR="004429B1" w:rsidRDefault="00DC25E4" w:rsidP="00361317">
      <w:pPr>
        <w:pStyle w:val="Kop2"/>
      </w:pPr>
      <w:bookmarkStart w:id="39" w:name="_Toc108028805"/>
      <w:r>
        <w:t>Architecture and External Appearance</w:t>
      </w:r>
      <w:bookmarkEnd w:id="39"/>
    </w:p>
    <w:p w14:paraId="27C74A23" w14:textId="77777777" w:rsidR="004429B1" w:rsidRDefault="004429B1" w:rsidP="001F468E"/>
    <w:p w14:paraId="30520E70" w14:textId="57009A1B" w:rsidR="004429B1" w:rsidRDefault="004429B1">
      <w:pPr>
        <w:jc w:val="left"/>
      </w:pPr>
      <w:r>
        <w:br w:type="page"/>
      </w:r>
    </w:p>
    <w:p w14:paraId="4D24D938" w14:textId="2D11C445" w:rsidR="004429B1" w:rsidRDefault="004429B1" w:rsidP="001F468E"/>
    <w:p w14:paraId="20A18512" w14:textId="77777777" w:rsidR="0038394C" w:rsidRDefault="00DC25E4" w:rsidP="005C77DB">
      <w:pPr>
        <w:pStyle w:val="Kop1"/>
      </w:pPr>
      <w:bookmarkStart w:id="40" w:name="_Toc108028806"/>
      <w:r>
        <w:t>Exclusions</w:t>
      </w:r>
      <w:bookmarkEnd w:id="40"/>
    </w:p>
    <w:p w14:paraId="1B172702" w14:textId="77777777" w:rsidR="005C77DB" w:rsidRDefault="005C77DB" w:rsidP="001F468E"/>
    <w:p w14:paraId="21D0A895" w14:textId="52D045EB" w:rsidR="0038394C" w:rsidRDefault="00DC25E4" w:rsidP="005C77DB">
      <w:pPr>
        <w:pStyle w:val="Kop2"/>
      </w:pPr>
      <w:bookmarkStart w:id="41" w:name="_Toc108028807"/>
      <w:r>
        <w:t>Civil Works and Site Infrastructure</w:t>
      </w:r>
      <w:bookmarkEnd w:id="41"/>
    </w:p>
    <w:p w14:paraId="5524C046" w14:textId="77777777" w:rsidR="005C77DB" w:rsidRDefault="005C77DB" w:rsidP="001F468E"/>
    <w:p w14:paraId="006BEE36" w14:textId="62403B03" w:rsidR="0038394C" w:rsidRDefault="0038394C" w:rsidP="005C77DB">
      <w:pPr>
        <w:pStyle w:val="Kop2"/>
      </w:pPr>
      <w:bookmarkStart w:id="42" w:name="_Toc108028808"/>
      <w:r>
        <w:t>Grate, boiler and Flue Gas Treatment</w:t>
      </w:r>
      <w:bookmarkEnd w:id="42"/>
    </w:p>
    <w:p w14:paraId="26F0CE67" w14:textId="77777777" w:rsidR="005C77DB" w:rsidRDefault="005C77DB" w:rsidP="001F468E"/>
    <w:p w14:paraId="15475F5C" w14:textId="7DF123A1" w:rsidR="0038394C" w:rsidRDefault="00DC25E4" w:rsidP="005C77DB">
      <w:pPr>
        <w:pStyle w:val="Kop2"/>
      </w:pPr>
      <w:bookmarkStart w:id="43" w:name="_Toc108028809"/>
      <w:r>
        <w:t>Balance of Plant</w:t>
      </w:r>
      <w:bookmarkEnd w:id="43"/>
    </w:p>
    <w:p w14:paraId="64532EF2" w14:textId="77777777" w:rsidR="005C77DB" w:rsidRDefault="005C77DB" w:rsidP="001F468E"/>
    <w:p w14:paraId="4C2344C5" w14:textId="00120C4B" w:rsidR="005C77DB" w:rsidRDefault="005C77DB">
      <w:pPr>
        <w:jc w:val="left"/>
      </w:pPr>
      <w:r>
        <w:br w:type="page"/>
      </w:r>
    </w:p>
    <w:p w14:paraId="4F6E3ABD" w14:textId="77777777" w:rsidR="005C77DB" w:rsidRDefault="005C77DB" w:rsidP="001F468E"/>
    <w:p w14:paraId="6ADA4FCA" w14:textId="77777777" w:rsidR="005C77DB" w:rsidRDefault="00DC25E4" w:rsidP="005C77DB">
      <w:pPr>
        <w:pStyle w:val="Kop1"/>
      </w:pPr>
      <w:bookmarkStart w:id="44" w:name="_Toc108028810"/>
      <w:r>
        <w:t>Terminal Points</w:t>
      </w:r>
      <w:bookmarkEnd w:id="44"/>
    </w:p>
    <w:p w14:paraId="71EB5AB6" w14:textId="77777777" w:rsidR="005C77DB" w:rsidRDefault="005C77DB" w:rsidP="001F468E"/>
    <w:p w14:paraId="13A32C4D" w14:textId="30C7894F" w:rsidR="005C77DB" w:rsidRDefault="00DC25E4" w:rsidP="005C77DB">
      <w:pPr>
        <w:pStyle w:val="Kop2"/>
      </w:pPr>
      <w:bookmarkStart w:id="45" w:name="_Toc108028811"/>
      <w:r>
        <w:t>Steelwork and Building Enclosure</w:t>
      </w:r>
      <w:bookmarkEnd w:id="45"/>
    </w:p>
    <w:p w14:paraId="4AF8A35E" w14:textId="77777777" w:rsidR="005C77DB" w:rsidRDefault="005C77DB" w:rsidP="001F468E"/>
    <w:p w14:paraId="1F689D35" w14:textId="6D03EF1A" w:rsidR="005C77DB" w:rsidRDefault="00DC25E4" w:rsidP="005C77DB">
      <w:pPr>
        <w:pStyle w:val="Kop2"/>
      </w:pPr>
      <w:bookmarkStart w:id="46" w:name="_Toc108028812"/>
      <w:r>
        <w:t>Condensate and Boiler Feed Water</w:t>
      </w:r>
      <w:bookmarkEnd w:id="46"/>
    </w:p>
    <w:p w14:paraId="7F2F7C21" w14:textId="77777777" w:rsidR="005C77DB" w:rsidRDefault="005C77DB" w:rsidP="001F468E"/>
    <w:p w14:paraId="5500C3AF" w14:textId="3FA02EC8" w:rsidR="005C77DB" w:rsidRDefault="00DC25E4" w:rsidP="005C77DB">
      <w:pPr>
        <w:pStyle w:val="Kop2"/>
      </w:pPr>
      <w:bookmarkStart w:id="47" w:name="_Toc108028813"/>
      <w:r>
        <w:t>Steam</w:t>
      </w:r>
      <w:bookmarkEnd w:id="47"/>
    </w:p>
    <w:p w14:paraId="084B3BB5" w14:textId="77777777" w:rsidR="005C77DB" w:rsidRDefault="005C77DB" w:rsidP="001F468E"/>
    <w:p w14:paraId="3A4B7EFB" w14:textId="5BB9F725" w:rsidR="005C77DB" w:rsidRDefault="00DC25E4" w:rsidP="005C77DB">
      <w:pPr>
        <w:pStyle w:val="Kop2"/>
      </w:pPr>
      <w:bookmarkStart w:id="48" w:name="_Toc108028814"/>
      <w:r>
        <w:t>Potable Water</w:t>
      </w:r>
      <w:bookmarkEnd w:id="48"/>
    </w:p>
    <w:p w14:paraId="76097163" w14:textId="77777777" w:rsidR="005C77DB" w:rsidRDefault="005C77DB" w:rsidP="001F468E"/>
    <w:p w14:paraId="79492DFB" w14:textId="78FB8E40" w:rsidR="005C77DB" w:rsidRDefault="005C77DB" w:rsidP="005C77DB">
      <w:pPr>
        <w:pStyle w:val="Kop2"/>
      </w:pPr>
      <w:bookmarkStart w:id="49" w:name="_Toc108028815"/>
      <w:r>
        <w:t>Demineralized</w:t>
      </w:r>
      <w:r w:rsidR="00DC25E4">
        <w:t xml:space="preserve"> Water</w:t>
      </w:r>
      <w:bookmarkEnd w:id="49"/>
    </w:p>
    <w:p w14:paraId="069A8AAF" w14:textId="77777777" w:rsidR="005C77DB" w:rsidRDefault="005C77DB" w:rsidP="001F468E"/>
    <w:p w14:paraId="0321F2CC" w14:textId="634FC738" w:rsidR="005C77DB" w:rsidRDefault="00DC25E4" w:rsidP="005C77DB">
      <w:pPr>
        <w:pStyle w:val="Kop2"/>
      </w:pPr>
      <w:bookmarkStart w:id="50" w:name="_Toc108028816"/>
      <w:r>
        <w:t>Effluent</w:t>
      </w:r>
      <w:bookmarkEnd w:id="50"/>
    </w:p>
    <w:p w14:paraId="7F033B96" w14:textId="77777777" w:rsidR="005C77DB" w:rsidRDefault="005C77DB" w:rsidP="001F468E"/>
    <w:p w14:paraId="55C3022D" w14:textId="71C71F28" w:rsidR="005C77DB" w:rsidRDefault="00DC25E4" w:rsidP="005C77DB">
      <w:pPr>
        <w:pStyle w:val="Kop2"/>
      </w:pPr>
      <w:bookmarkStart w:id="51" w:name="_Toc108028817"/>
      <w:r>
        <w:t>Rain Water</w:t>
      </w:r>
      <w:bookmarkEnd w:id="51"/>
    </w:p>
    <w:p w14:paraId="5BA3EA65" w14:textId="77777777" w:rsidR="005C77DB" w:rsidRDefault="005C77DB" w:rsidP="001F468E"/>
    <w:p w14:paraId="72C2102F" w14:textId="3A11E5A6" w:rsidR="005C77DB" w:rsidRDefault="00DC25E4" w:rsidP="005C77DB">
      <w:pPr>
        <w:pStyle w:val="Kop2"/>
      </w:pPr>
      <w:bookmarkStart w:id="52" w:name="_Toc108028818"/>
      <w:r>
        <w:t>Fire Water</w:t>
      </w:r>
      <w:bookmarkEnd w:id="52"/>
    </w:p>
    <w:p w14:paraId="28FD5B05" w14:textId="77777777" w:rsidR="005C77DB" w:rsidRDefault="005C77DB" w:rsidP="001F468E"/>
    <w:p w14:paraId="1E88BFB4" w14:textId="3A63FD68" w:rsidR="005C77DB" w:rsidRDefault="00DC25E4" w:rsidP="005C77DB">
      <w:pPr>
        <w:pStyle w:val="Kop2"/>
      </w:pPr>
      <w:bookmarkStart w:id="53" w:name="_Toc108028819"/>
      <w:r>
        <w:t>Control Interfaces</w:t>
      </w:r>
      <w:bookmarkEnd w:id="53"/>
    </w:p>
    <w:p w14:paraId="119AC138" w14:textId="77777777" w:rsidR="005C77DB" w:rsidRDefault="005C77DB" w:rsidP="001F468E"/>
    <w:p w14:paraId="4461DC86" w14:textId="1A99994C" w:rsidR="005C77DB" w:rsidRDefault="00DC25E4" w:rsidP="005C77DB">
      <w:pPr>
        <w:pStyle w:val="Kop2"/>
      </w:pPr>
      <w:bookmarkStart w:id="54" w:name="_Toc108028820"/>
      <w:r>
        <w:t>Electrical</w:t>
      </w:r>
      <w:bookmarkEnd w:id="54"/>
    </w:p>
    <w:p w14:paraId="6FDD78C4" w14:textId="1E6EF90E" w:rsidR="005C77DB" w:rsidRDefault="005C77DB" w:rsidP="001F468E"/>
    <w:p w14:paraId="22555FAF" w14:textId="40448EFF" w:rsidR="005C77DB" w:rsidRDefault="005C77DB" w:rsidP="001F468E"/>
    <w:p w14:paraId="212E9EFC" w14:textId="12E477B6" w:rsidR="005C77DB" w:rsidRDefault="005C77DB">
      <w:pPr>
        <w:jc w:val="left"/>
      </w:pPr>
      <w:r>
        <w:br w:type="page"/>
      </w:r>
    </w:p>
    <w:p w14:paraId="61D12D66" w14:textId="77777777" w:rsidR="005C77DB" w:rsidRDefault="005C77DB" w:rsidP="001F468E"/>
    <w:p w14:paraId="50FABD49" w14:textId="77777777" w:rsidR="00543B73" w:rsidRDefault="00DC25E4" w:rsidP="009230EA">
      <w:pPr>
        <w:pStyle w:val="Kop1"/>
      </w:pPr>
      <w:bookmarkStart w:id="55" w:name="_Toc108028821"/>
      <w:r>
        <w:t>Programme and Information Release Schedule</w:t>
      </w:r>
      <w:bookmarkEnd w:id="55"/>
    </w:p>
    <w:p w14:paraId="66C476F3" w14:textId="77777777" w:rsidR="009230EA" w:rsidRDefault="009230EA" w:rsidP="001F468E"/>
    <w:p w14:paraId="31BCB4CA" w14:textId="52537536" w:rsidR="00543B73" w:rsidRDefault="00DC25E4" w:rsidP="009230EA">
      <w:pPr>
        <w:pStyle w:val="Kop2"/>
      </w:pPr>
      <w:bookmarkStart w:id="56" w:name="_Toc108028822"/>
      <w:r>
        <w:t>Time for Completion</w:t>
      </w:r>
      <w:bookmarkEnd w:id="56"/>
    </w:p>
    <w:p w14:paraId="155E9D2E" w14:textId="77777777" w:rsidR="009230EA" w:rsidRDefault="009230EA" w:rsidP="001F468E"/>
    <w:p w14:paraId="4A7747EF" w14:textId="1A143C6B" w:rsidR="00543B73" w:rsidRDefault="00DC25E4" w:rsidP="009230EA">
      <w:pPr>
        <w:pStyle w:val="Kop2"/>
      </w:pPr>
      <w:bookmarkStart w:id="57" w:name="_Toc108028823"/>
      <w:r>
        <w:t xml:space="preserve">Project </w:t>
      </w:r>
      <w:proofErr w:type="spellStart"/>
      <w:r>
        <w:t>Programme</w:t>
      </w:r>
      <w:bookmarkEnd w:id="57"/>
      <w:proofErr w:type="spellEnd"/>
    </w:p>
    <w:p w14:paraId="1F954D5C" w14:textId="77777777" w:rsidR="009230EA" w:rsidRDefault="009230EA" w:rsidP="001F468E"/>
    <w:p w14:paraId="6123FBDC" w14:textId="69C0AC0D" w:rsidR="00543B73" w:rsidRDefault="00DC25E4" w:rsidP="009230EA">
      <w:pPr>
        <w:pStyle w:val="Kop2"/>
      </w:pPr>
      <w:bookmarkStart w:id="58" w:name="_Toc108028824"/>
      <w:r>
        <w:t>Project Information Release Schedule</w:t>
      </w:r>
      <w:bookmarkEnd w:id="58"/>
    </w:p>
    <w:p w14:paraId="5DA74EF0" w14:textId="77777777" w:rsidR="009230EA" w:rsidRDefault="009230EA" w:rsidP="001F468E"/>
    <w:p w14:paraId="4E4F4484" w14:textId="3DC585B5" w:rsidR="00543B73" w:rsidRDefault="00DC25E4" w:rsidP="009230EA">
      <w:pPr>
        <w:pStyle w:val="Kop2"/>
      </w:pPr>
      <w:bookmarkStart w:id="59" w:name="_Toc108028825"/>
      <w:r>
        <w:t>Access to Site</w:t>
      </w:r>
      <w:bookmarkEnd w:id="59"/>
    </w:p>
    <w:p w14:paraId="1894F1BC" w14:textId="77777777" w:rsidR="004521A9" w:rsidRDefault="004521A9" w:rsidP="001F468E"/>
    <w:p w14:paraId="202349C1" w14:textId="12042337" w:rsidR="009230EA" w:rsidRDefault="009230EA">
      <w:pPr>
        <w:jc w:val="left"/>
      </w:pPr>
      <w:r>
        <w:br w:type="page"/>
      </w:r>
    </w:p>
    <w:p w14:paraId="43C7BFFC" w14:textId="77777777" w:rsidR="004521A9" w:rsidRDefault="004521A9" w:rsidP="001F468E"/>
    <w:p w14:paraId="3C9A8294" w14:textId="77777777" w:rsidR="00BB16F3" w:rsidRDefault="00DC25E4" w:rsidP="00810770">
      <w:pPr>
        <w:pStyle w:val="Kop1"/>
      </w:pPr>
      <w:bookmarkStart w:id="60" w:name="_Toc108028826"/>
      <w:r>
        <w:t>Performance Guarantees</w:t>
      </w:r>
      <w:bookmarkEnd w:id="60"/>
    </w:p>
    <w:p w14:paraId="5170A088" w14:textId="77777777" w:rsidR="00810770" w:rsidRDefault="00810770" w:rsidP="001F468E"/>
    <w:p w14:paraId="21C45B40" w14:textId="46A8B691" w:rsidR="00AD5324" w:rsidRDefault="00DC25E4" w:rsidP="00810770">
      <w:pPr>
        <w:pStyle w:val="Kop2"/>
      </w:pPr>
      <w:bookmarkStart w:id="61" w:name="_Toc108028827"/>
      <w:r>
        <w:t>General</w:t>
      </w:r>
      <w:bookmarkEnd w:id="61"/>
    </w:p>
    <w:p w14:paraId="5D94E4C1" w14:textId="77777777" w:rsidR="00810770" w:rsidRDefault="00810770" w:rsidP="001F468E"/>
    <w:p w14:paraId="43CA6CA0" w14:textId="68CB62A9" w:rsidR="00AD5324" w:rsidRDefault="00DC25E4" w:rsidP="00810770">
      <w:pPr>
        <w:pStyle w:val="Kop2"/>
      </w:pPr>
      <w:bookmarkStart w:id="62" w:name="_Toc108028828"/>
      <w:r>
        <w:t>MCR Gross Power</w:t>
      </w:r>
      <w:bookmarkEnd w:id="62"/>
    </w:p>
    <w:p w14:paraId="30DF3FE8" w14:textId="77777777" w:rsidR="00810770" w:rsidRDefault="00810770" w:rsidP="001F468E"/>
    <w:p w14:paraId="2E7E4946" w14:textId="3418A784" w:rsidR="00AD5324" w:rsidRDefault="00DC25E4" w:rsidP="00810770">
      <w:pPr>
        <w:pStyle w:val="Kop2"/>
      </w:pPr>
      <w:bookmarkStart w:id="63" w:name="_Toc108028829"/>
      <w:r>
        <w:t>Turbine Thermal Efficiency</w:t>
      </w:r>
      <w:bookmarkEnd w:id="63"/>
    </w:p>
    <w:p w14:paraId="3BFF9211" w14:textId="77777777" w:rsidR="00810770" w:rsidRDefault="00810770" w:rsidP="001F468E"/>
    <w:p w14:paraId="47FA5557" w14:textId="7FA36FA9" w:rsidR="00AD5324" w:rsidRDefault="00DC25E4" w:rsidP="00810770">
      <w:pPr>
        <w:pStyle w:val="Kop2"/>
      </w:pPr>
      <w:bookmarkStart w:id="64" w:name="_Toc108028830"/>
      <w:r>
        <w:t>Parasitic Electrical Load</w:t>
      </w:r>
      <w:bookmarkEnd w:id="64"/>
    </w:p>
    <w:p w14:paraId="7159D9D4" w14:textId="77777777" w:rsidR="00810770" w:rsidRDefault="00810770" w:rsidP="001F468E"/>
    <w:p w14:paraId="4183E1D0" w14:textId="569370C3" w:rsidR="00AD5324" w:rsidRDefault="00DC25E4" w:rsidP="00810770">
      <w:pPr>
        <w:pStyle w:val="Kop2"/>
      </w:pPr>
      <w:bookmarkStart w:id="65" w:name="_Toc108028831"/>
      <w:r>
        <w:t>Condensate Return Temperature and Quality</w:t>
      </w:r>
      <w:bookmarkEnd w:id="65"/>
    </w:p>
    <w:p w14:paraId="5AD8ADC8" w14:textId="77777777" w:rsidR="00810770" w:rsidRDefault="00810770" w:rsidP="001F468E"/>
    <w:p w14:paraId="280E50F5" w14:textId="1F0696EC" w:rsidR="00AD5324" w:rsidRDefault="00DC25E4" w:rsidP="00810770">
      <w:pPr>
        <w:pStyle w:val="Kop2"/>
      </w:pPr>
      <w:bookmarkStart w:id="66" w:name="_Toc108028832"/>
      <w:r>
        <w:t>Transformer and Cabling Losses</w:t>
      </w:r>
      <w:bookmarkEnd w:id="66"/>
    </w:p>
    <w:p w14:paraId="331A9FAA" w14:textId="77777777" w:rsidR="00810770" w:rsidRDefault="00810770" w:rsidP="001F468E"/>
    <w:p w14:paraId="3CBCDFF3" w14:textId="458FA786" w:rsidR="00AD5324" w:rsidRDefault="00DC25E4" w:rsidP="00810770">
      <w:pPr>
        <w:pStyle w:val="Kop2"/>
      </w:pPr>
      <w:bookmarkStart w:id="67" w:name="_Toc108028833"/>
      <w:r>
        <w:t>Environmental Emissions</w:t>
      </w:r>
      <w:bookmarkEnd w:id="67"/>
    </w:p>
    <w:p w14:paraId="0ED73256" w14:textId="77777777" w:rsidR="00810770" w:rsidRDefault="00810770" w:rsidP="001F468E"/>
    <w:p w14:paraId="23E20BCD" w14:textId="1F6C0A63" w:rsidR="00AD5324" w:rsidRDefault="00DC25E4" w:rsidP="00810770">
      <w:pPr>
        <w:pStyle w:val="Kop2"/>
      </w:pPr>
      <w:bookmarkStart w:id="68" w:name="_Toc108028834"/>
      <w:r>
        <w:t>Availability Guarantee</w:t>
      </w:r>
      <w:bookmarkEnd w:id="68"/>
    </w:p>
    <w:p w14:paraId="1775238A" w14:textId="77777777" w:rsidR="00810770" w:rsidRDefault="00810770" w:rsidP="001F468E"/>
    <w:p w14:paraId="5DE7EB7F" w14:textId="70B2D3D2" w:rsidR="00AD5324" w:rsidRDefault="00DC25E4" w:rsidP="00810770">
      <w:pPr>
        <w:pStyle w:val="Kop2"/>
      </w:pPr>
      <w:bookmarkStart w:id="69" w:name="_Toc108028835"/>
      <w:r>
        <w:t>Conditions for Guarantees</w:t>
      </w:r>
      <w:bookmarkEnd w:id="69"/>
    </w:p>
    <w:p w14:paraId="79A6C9C8" w14:textId="03E12F8A" w:rsidR="00AD5324" w:rsidRDefault="00AD5324" w:rsidP="001F468E"/>
    <w:p w14:paraId="70E982C4" w14:textId="77777777" w:rsidR="00810770" w:rsidRDefault="00810770" w:rsidP="001F468E"/>
    <w:p w14:paraId="784EAE87" w14:textId="77777777" w:rsidR="00AD5324" w:rsidRDefault="00AD5324" w:rsidP="001F468E"/>
    <w:p w14:paraId="419D816D" w14:textId="0C3F5AF1" w:rsidR="00810770" w:rsidRDefault="00810770">
      <w:pPr>
        <w:jc w:val="left"/>
      </w:pPr>
      <w:r>
        <w:br w:type="page"/>
      </w:r>
    </w:p>
    <w:p w14:paraId="759094C8" w14:textId="77777777" w:rsidR="00AD5324" w:rsidRDefault="00AD5324" w:rsidP="001F468E"/>
    <w:p w14:paraId="78576C33" w14:textId="77777777" w:rsidR="00866F4A" w:rsidRDefault="00DC25E4" w:rsidP="009A30E6">
      <w:pPr>
        <w:pStyle w:val="Kop1"/>
      </w:pPr>
      <w:bookmarkStart w:id="70" w:name="_Toc108028836"/>
      <w:r>
        <w:t>Quality Assurance and Testing</w:t>
      </w:r>
      <w:bookmarkEnd w:id="70"/>
    </w:p>
    <w:p w14:paraId="4E736023" w14:textId="77777777" w:rsidR="009A30E6" w:rsidRDefault="009A30E6" w:rsidP="001F468E"/>
    <w:p w14:paraId="71866E8A" w14:textId="6985D619" w:rsidR="00866F4A" w:rsidRDefault="00DC25E4" w:rsidP="009A30E6">
      <w:pPr>
        <w:pStyle w:val="Kop2"/>
      </w:pPr>
      <w:bookmarkStart w:id="71" w:name="_Toc108028837"/>
      <w:r>
        <w:t>Introduction</w:t>
      </w:r>
      <w:bookmarkEnd w:id="71"/>
    </w:p>
    <w:p w14:paraId="0778E8BA" w14:textId="77777777" w:rsidR="009A30E6" w:rsidRDefault="009A30E6" w:rsidP="001F468E"/>
    <w:p w14:paraId="1169CD14" w14:textId="3B3BFD80" w:rsidR="00866F4A" w:rsidRDefault="00DC25E4" w:rsidP="009A30E6">
      <w:pPr>
        <w:pStyle w:val="Kop2"/>
      </w:pPr>
      <w:bookmarkStart w:id="72" w:name="_Toc108028838"/>
      <w:r>
        <w:t>Plant, Materials and Workmanship</w:t>
      </w:r>
      <w:bookmarkEnd w:id="72"/>
    </w:p>
    <w:p w14:paraId="373EB3C2" w14:textId="77777777" w:rsidR="009A30E6" w:rsidRDefault="009A30E6" w:rsidP="001F468E"/>
    <w:p w14:paraId="63722415" w14:textId="4484D726" w:rsidR="00866F4A" w:rsidRDefault="00DC25E4" w:rsidP="009A30E6">
      <w:pPr>
        <w:pStyle w:val="Kop2"/>
      </w:pPr>
      <w:bookmarkStart w:id="73" w:name="_Toc108028839"/>
      <w:r>
        <w:t>Tests on Completion</w:t>
      </w:r>
      <w:bookmarkEnd w:id="73"/>
    </w:p>
    <w:p w14:paraId="674A984A" w14:textId="77777777" w:rsidR="009A30E6" w:rsidRDefault="009A30E6" w:rsidP="001F468E"/>
    <w:p w14:paraId="32F906A1" w14:textId="7B82E2FA" w:rsidR="00A87606" w:rsidRDefault="00DC25E4" w:rsidP="009A30E6">
      <w:pPr>
        <w:pStyle w:val="Kop2"/>
      </w:pPr>
      <w:bookmarkStart w:id="74" w:name="_Toc108028840"/>
      <w:r>
        <w:t>Tests after Completion</w:t>
      </w:r>
      <w:bookmarkEnd w:id="74"/>
    </w:p>
    <w:p w14:paraId="1699F7FB" w14:textId="67AA3C15" w:rsidR="009A30E6" w:rsidRDefault="009A30E6" w:rsidP="001F468E"/>
    <w:p w14:paraId="08CFCCF8" w14:textId="26F709AE" w:rsidR="00F45B0E" w:rsidRDefault="00F45B0E">
      <w:pPr>
        <w:jc w:val="left"/>
      </w:pPr>
      <w:r>
        <w:br w:type="page"/>
      </w:r>
    </w:p>
    <w:p w14:paraId="6E3B2BE7" w14:textId="77777777" w:rsidR="00F45B0E" w:rsidRDefault="00F45B0E" w:rsidP="001F468E"/>
    <w:p w14:paraId="3B54A2AB" w14:textId="33C1384F" w:rsidR="00DC25E4" w:rsidRPr="00866F4A" w:rsidRDefault="00DC25E4" w:rsidP="00F45B0E">
      <w:pPr>
        <w:pStyle w:val="Kop1"/>
      </w:pPr>
      <w:bookmarkStart w:id="75" w:name="_Toc108028841"/>
      <w:r>
        <w:t>Documents and Drawing</w:t>
      </w:r>
      <w:r w:rsidR="00A87606">
        <w:t>s</w:t>
      </w:r>
      <w:bookmarkEnd w:id="75"/>
    </w:p>
    <w:p w14:paraId="1C20A233" w14:textId="36BBBB86" w:rsidR="00DC25E4" w:rsidRDefault="00DC25E4" w:rsidP="001F468E"/>
    <w:p w14:paraId="72A39ED3" w14:textId="77777777" w:rsidR="00EF25B9" w:rsidRDefault="008344A6" w:rsidP="00645E94">
      <w:pPr>
        <w:ind w:left="432"/>
        <w:jc w:val="left"/>
        <w:rPr>
          <w:b/>
          <w:bCs/>
        </w:rPr>
      </w:pPr>
      <w:r>
        <w:rPr>
          <w:b/>
          <w:bCs/>
        </w:rPr>
        <w:t>HW-KAR-TS-</w:t>
      </w:r>
      <w:r w:rsidR="00EF25B9">
        <w:rPr>
          <w:b/>
          <w:bCs/>
        </w:rPr>
        <w:t xml:space="preserve">001 </w:t>
      </w:r>
      <w:r w:rsidR="009B57F3" w:rsidRPr="00403298">
        <w:rPr>
          <w:b/>
          <w:bCs/>
        </w:rPr>
        <w:t>Basis of design</w:t>
      </w:r>
    </w:p>
    <w:p w14:paraId="77AF0DDA" w14:textId="77777777" w:rsidR="00EF25B9" w:rsidRDefault="00EF25B9" w:rsidP="00645E94">
      <w:pPr>
        <w:ind w:left="432"/>
        <w:jc w:val="left"/>
        <w:rPr>
          <w:b/>
          <w:bCs/>
        </w:rPr>
      </w:pPr>
      <w:r>
        <w:rPr>
          <w:b/>
          <w:bCs/>
        </w:rPr>
        <w:t>HW-KAR-TS-00</w:t>
      </w:r>
      <w:r>
        <w:rPr>
          <w:b/>
          <w:bCs/>
        </w:rPr>
        <w:t>2</w:t>
      </w:r>
      <w:r>
        <w:rPr>
          <w:b/>
          <w:bCs/>
        </w:rPr>
        <w:t xml:space="preserve"> </w:t>
      </w:r>
      <w:r w:rsidR="009B57F3" w:rsidRPr="00403298">
        <w:rPr>
          <w:b/>
          <w:bCs/>
        </w:rPr>
        <w:t>Firing Capacity Diagram</w:t>
      </w:r>
    </w:p>
    <w:p w14:paraId="38FD5635" w14:textId="77777777" w:rsidR="00EF25B9" w:rsidRDefault="00EF25B9" w:rsidP="00645E94">
      <w:pPr>
        <w:ind w:left="432"/>
        <w:jc w:val="left"/>
        <w:rPr>
          <w:b/>
          <w:bCs/>
        </w:rPr>
      </w:pPr>
      <w:r>
        <w:rPr>
          <w:b/>
          <w:bCs/>
        </w:rPr>
        <w:t>HW-KAR-TS-00</w:t>
      </w:r>
      <w:r>
        <w:rPr>
          <w:b/>
          <w:bCs/>
        </w:rPr>
        <w:t>3</w:t>
      </w:r>
      <w:r>
        <w:rPr>
          <w:b/>
          <w:bCs/>
        </w:rPr>
        <w:t xml:space="preserve"> </w:t>
      </w:r>
      <w:r w:rsidR="009B57F3" w:rsidRPr="00403298">
        <w:rPr>
          <w:b/>
          <w:bCs/>
        </w:rPr>
        <w:t>Codes, standards &amp; guidelines</w:t>
      </w:r>
    </w:p>
    <w:p w14:paraId="453169EF" w14:textId="77777777" w:rsidR="00B45767" w:rsidRDefault="00EF25B9" w:rsidP="00645E94">
      <w:pPr>
        <w:ind w:left="432"/>
        <w:jc w:val="left"/>
        <w:rPr>
          <w:b/>
          <w:bCs/>
        </w:rPr>
      </w:pPr>
      <w:r>
        <w:rPr>
          <w:b/>
          <w:bCs/>
        </w:rPr>
        <w:t>HW-KAR-TS-00</w:t>
      </w:r>
      <w:r>
        <w:rPr>
          <w:b/>
          <w:bCs/>
        </w:rPr>
        <w:t>4</w:t>
      </w:r>
      <w:r w:rsidR="00B45767">
        <w:rPr>
          <w:b/>
          <w:bCs/>
        </w:rPr>
        <w:t xml:space="preserve"> </w:t>
      </w:r>
      <w:r w:rsidR="009B57F3" w:rsidRPr="00403298">
        <w:rPr>
          <w:b/>
          <w:bCs/>
        </w:rPr>
        <w:t>Overall Process block schedule</w:t>
      </w:r>
    </w:p>
    <w:p w14:paraId="052E9F04" w14:textId="77777777" w:rsidR="00B45767" w:rsidRDefault="00B45767" w:rsidP="00645E94">
      <w:pPr>
        <w:ind w:left="432"/>
        <w:jc w:val="left"/>
        <w:rPr>
          <w:b/>
          <w:bCs/>
        </w:rPr>
      </w:pPr>
      <w:r>
        <w:rPr>
          <w:b/>
          <w:bCs/>
        </w:rPr>
        <w:t>HW-KAR-TS-00</w:t>
      </w:r>
      <w:r>
        <w:rPr>
          <w:b/>
          <w:bCs/>
        </w:rPr>
        <w:t>5</w:t>
      </w:r>
      <w:r>
        <w:rPr>
          <w:b/>
          <w:bCs/>
        </w:rPr>
        <w:t xml:space="preserve"> </w:t>
      </w:r>
      <w:r w:rsidR="009B57F3" w:rsidRPr="00403298">
        <w:rPr>
          <w:b/>
          <w:bCs/>
        </w:rPr>
        <w:t>Process Flow Diagrams</w:t>
      </w:r>
    </w:p>
    <w:p w14:paraId="21A3CDB6" w14:textId="77777777" w:rsidR="00B45767" w:rsidRDefault="00B45767" w:rsidP="00645E94">
      <w:pPr>
        <w:ind w:left="432"/>
        <w:jc w:val="left"/>
        <w:rPr>
          <w:b/>
          <w:bCs/>
        </w:rPr>
      </w:pPr>
      <w:r>
        <w:rPr>
          <w:b/>
          <w:bCs/>
        </w:rPr>
        <w:t>HW-KAR-TS-00</w:t>
      </w:r>
      <w:r>
        <w:rPr>
          <w:b/>
          <w:bCs/>
        </w:rPr>
        <w:t>6</w:t>
      </w:r>
      <w:r>
        <w:rPr>
          <w:b/>
          <w:bCs/>
        </w:rPr>
        <w:t xml:space="preserve"> </w:t>
      </w:r>
      <w:r w:rsidR="009B57F3" w:rsidRPr="00403298">
        <w:rPr>
          <w:b/>
          <w:bCs/>
        </w:rPr>
        <w:t>Mass &amp; Heat balance</w:t>
      </w:r>
    </w:p>
    <w:p w14:paraId="3AD6D5A5" w14:textId="23920714" w:rsidR="00B45767" w:rsidRDefault="00B45767" w:rsidP="00645E94">
      <w:pPr>
        <w:ind w:left="432"/>
        <w:jc w:val="left"/>
        <w:rPr>
          <w:b/>
          <w:bCs/>
        </w:rPr>
      </w:pPr>
      <w:r>
        <w:rPr>
          <w:b/>
          <w:bCs/>
        </w:rPr>
        <w:t>HW-KAR-TS-00</w:t>
      </w:r>
      <w:r>
        <w:rPr>
          <w:b/>
          <w:bCs/>
        </w:rPr>
        <w:t>7</w:t>
      </w:r>
      <w:r>
        <w:rPr>
          <w:b/>
          <w:bCs/>
        </w:rPr>
        <w:t xml:space="preserve"> </w:t>
      </w:r>
      <w:r w:rsidR="009B57F3" w:rsidRPr="00403298">
        <w:rPr>
          <w:b/>
          <w:bCs/>
        </w:rPr>
        <w:t>Equipment list</w:t>
      </w:r>
    </w:p>
    <w:p w14:paraId="16DBD26C" w14:textId="34265725" w:rsidR="00B45767" w:rsidRDefault="00B45767" w:rsidP="00645E94">
      <w:pPr>
        <w:ind w:left="432"/>
        <w:jc w:val="left"/>
        <w:rPr>
          <w:b/>
          <w:bCs/>
        </w:rPr>
      </w:pPr>
      <w:r>
        <w:rPr>
          <w:b/>
          <w:bCs/>
        </w:rPr>
        <w:t>HW-KAR-TS-00</w:t>
      </w:r>
      <w:r>
        <w:rPr>
          <w:b/>
          <w:bCs/>
        </w:rPr>
        <w:t>8</w:t>
      </w:r>
      <w:r>
        <w:rPr>
          <w:b/>
          <w:bCs/>
        </w:rPr>
        <w:t xml:space="preserve"> </w:t>
      </w:r>
      <w:r w:rsidR="009B57F3" w:rsidRPr="00403298">
        <w:rPr>
          <w:b/>
          <w:bCs/>
        </w:rPr>
        <w:t>Electrical consumer list</w:t>
      </w:r>
    </w:p>
    <w:p w14:paraId="7EACDCCC" w14:textId="3DE9E7DB" w:rsidR="00B45767" w:rsidRDefault="00B45767" w:rsidP="00645E94">
      <w:pPr>
        <w:ind w:left="432"/>
        <w:jc w:val="left"/>
        <w:rPr>
          <w:b/>
          <w:bCs/>
        </w:rPr>
      </w:pPr>
      <w:r>
        <w:rPr>
          <w:b/>
          <w:bCs/>
        </w:rPr>
        <w:t>HW-KAR-TS-00</w:t>
      </w:r>
      <w:r>
        <w:rPr>
          <w:b/>
          <w:bCs/>
        </w:rPr>
        <w:t>9</w:t>
      </w:r>
      <w:r>
        <w:rPr>
          <w:b/>
          <w:bCs/>
        </w:rPr>
        <w:t xml:space="preserve"> </w:t>
      </w:r>
      <w:r w:rsidR="009B57F3" w:rsidRPr="00403298">
        <w:rPr>
          <w:b/>
          <w:bCs/>
        </w:rPr>
        <w:t>Single line diagram</w:t>
      </w:r>
    </w:p>
    <w:p w14:paraId="5C0A97D0" w14:textId="517085FD" w:rsidR="00B45767" w:rsidRDefault="00B45767" w:rsidP="00645E94">
      <w:pPr>
        <w:ind w:left="432"/>
        <w:jc w:val="left"/>
        <w:rPr>
          <w:b/>
          <w:bCs/>
        </w:rPr>
      </w:pPr>
      <w:r>
        <w:rPr>
          <w:b/>
          <w:bCs/>
        </w:rPr>
        <w:t>HW-KAR-TS-0</w:t>
      </w:r>
      <w:r>
        <w:rPr>
          <w:b/>
          <w:bCs/>
        </w:rPr>
        <w:t>1</w:t>
      </w:r>
      <w:r>
        <w:rPr>
          <w:b/>
          <w:bCs/>
        </w:rPr>
        <w:t xml:space="preserve">0 </w:t>
      </w:r>
      <w:r w:rsidR="009B57F3" w:rsidRPr="00403298">
        <w:rPr>
          <w:b/>
          <w:bCs/>
        </w:rPr>
        <w:t>Plot Plan</w:t>
      </w:r>
    </w:p>
    <w:p w14:paraId="086E45F7" w14:textId="77777777" w:rsidR="00B45767" w:rsidRDefault="00B45767" w:rsidP="00645E94">
      <w:pPr>
        <w:ind w:left="432"/>
        <w:jc w:val="left"/>
        <w:rPr>
          <w:b/>
          <w:bCs/>
        </w:rPr>
      </w:pPr>
      <w:r>
        <w:rPr>
          <w:b/>
          <w:bCs/>
        </w:rPr>
        <w:t>HW-KAR-TS-0</w:t>
      </w:r>
      <w:r>
        <w:rPr>
          <w:b/>
          <w:bCs/>
        </w:rPr>
        <w:t>1</w:t>
      </w:r>
      <w:r>
        <w:rPr>
          <w:b/>
          <w:bCs/>
        </w:rPr>
        <w:t xml:space="preserve">1 </w:t>
      </w:r>
      <w:r w:rsidR="009B57F3" w:rsidRPr="00403298">
        <w:rPr>
          <w:b/>
          <w:bCs/>
        </w:rPr>
        <w:t>Site plan</w:t>
      </w:r>
    </w:p>
    <w:p w14:paraId="192D0F9E" w14:textId="77777777" w:rsidR="00B45767" w:rsidRDefault="00B45767" w:rsidP="00645E94">
      <w:pPr>
        <w:ind w:left="432"/>
        <w:jc w:val="left"/>
        <w:rPr>
          <w:b/>
          <w:bCs/>
        </w:rPr>
      </w:pPr>
      <w:r>
        <w:rPr>
          <w:b/>
          <w:bCs/>
        </w:rPr>
        <w:t>HW-KAR-TS-0</w:t>
      </w:r>
      <w:r>
        <w:rPr>
          <w:b/>
          <w:bCs/>
        </w:rPr>
        <w:t>12</w:t>
      </w:r>
      <w:r>
        <w:rPr>
          <w:b/>
          <w:bCs/>
        </w:rPr>
        <w:t xml:space="preserve"> </w:t>
      </w:r>
      <w:r w:rsidR="009B57F3" w:rsidRPr="00403298">
        <w:rPr>
          <w:b/>
          <w:bCs/>
        </w:rPr>
        <w:t>Overall operation &amp; control philosophy</w:t>
      </w:r>
    </w:p>
    <w:p w14:paraId="28404FC6" w14:textId="77777777" w:rsidR="00B45767" w:rsidRDefault="00B45767" w:rsidP="00645E94">
      <w:pPr>
        <w:ind w:left="432"/>
        <w:jc w:val="left"/>
        <w:rPr>
          <w:b/>
          <w:bCs/>
        </w:rPr>
      </w:pPr>
      <w:r>
        <w:rPr>
          <w:b/>
          <w:bCs/>
        </w:rPr>
        <w:t>HW-KAR-TS-0</w:t>
      </w:r>
      <w:r>
        <w:rPr>
          <w:b/>
          <w:bCs/>
        </w:rPr>
        <w:t>13</w:t>
      </w:r>
      <w:r>
        <w:rPr>
          <w:b/>
          <w:bCs/>
        </w:rPr>
        <w:t xml:space="preserve"> </w:t>
      </w:r>
      <w:r w:rsidR="009B57F3" w:rsidRPr="00403298">
        <w:rPr>
          <w:b/>
          <w:bCs/>
        </w:rPr>
        <w:t>BIM/3D model</w:t>
      </w:r>
    </w:p>
    <w:p w14:paraId="3C65BF5A" w14:textId="77777777" w:rsidR="00B45767" w:rsidRDefault="00B45767" w:rsidP="00645E94">
      <w:pPr>
        <w:ind w:left="432"/>
        <w:jc w:val="left"/>
        <w:rPr>
          <w:b/>
          <w:bCs/>
        </w:rPr>
      </w:pPr>
      <w:r>
        <w:rPr>
          <w:b/>
          <w:bCs/>
        </w:rPr>
        <w:t>HW-KAR-TS-0</w:t>
      </w:r>
      <w:r>
        <w:rPr>
          <w:b/>
          <w:bCs/>
        </w:rPr>
        <w:t>14</w:t>
      </w:r>
      <w:r>
        <w:rPr>
          <w:b/>
          <w:bCs/>
        </w:rPr>
        <w:t xml:space="preserve"> </w:t>
      </w:r>
      <w:r w:rsidR="009B57F3" w:rsidRPr="00403298">
        <w:rPr>
          <w:b/>
          <w:bCs/>
        </w:rPr>
        <w:t>Area classification</w:t>
      </w:r>
    </w:p>
    <w:p w14:paraId="2702B126" w14:textId="77777777" w:rsidR="00645E94" w:rsidRDefault="00645E94" w:rsidP="00645E94">
      <w:pPr>
        <w:ind w:left="432"/>
        <w:jc w:val="left"/>
        <w:rPr>
          <w:b/>
          <w:bCs/>
        </w:rPr>
      </w:pPr>
      <w:r>
        <w:rPr>
          <w:b/>
          <w:bCs/>
        </w:rPr>
        <w:t>HW-KAR-TS-0</w:t>
      </w:r>
      <w:r>
        <w:rPr>
          <w:b/>
          <w:bCs/>
        </w:rPr>
        <w:t>15</w:t>
      </w:r>
      <w:r>
        <w:rPr>
          <w:b/>
          <w:bCs/>
        </w:rPr>
        <w:t xml:space="preserve"> </w:t>
      </w:r>
      <w:r w:rsidR="009B57F3" w:rsidRPr="00403298">
        <w:rPr>
          <w:b/>
          <w:bCs/>
        </w:rPr>
        <w:t>Fire Fighting Concept</w:t>
      </w:r>
    </w:p>
    <w:p w14:paraId="35F526DE" w14:textId="77777777" w:rsidR="00645E94" w:rsidRDefault="00645E94" w:rsidP="00645E94">
      <w:pPr>
        <w:ind w:left="432"/>
        <w:jc w:val="left"/>
        <w:rPr>
          <w:b/>
          <w:bCs/>
        </w:rPr>
      </w:pPr>
      <w:r>
        <w:rPr>
          <w:b/>
          <w:bCs/>
        </w:rPr>
        <w:t>HW-KAR-TS-0</w:t>
      </w:r>
      <w:r>
        <w:rPr>
          <w:b/>
          <w:bCs/>
        </w:rPr>
        <w:t>16</w:t>
      </w:r>
      <w:r>
        <w:rPr>
          <w:b/>
          <w:bCs/>
        </w:rPr>
        <w:t xml:space="preserve"> </w:t>
      </w:r>
      <w:r w:rsidR="009B57F3" w:rsidRPr="00403298">
        <w:rPr>
          <w:b/>
          <w:bCs/>
        </w:rPr>
        <w:t>Cross-list/Division of Work</w:t>
      </w:r>
    </w:p>
    <w:p w14:paraId="2210026F" w14:textId="77777777" w:rsidR="00645E94" w:rsidRDefault="00645E94" w:rsidP="00645E94">
      <w:pPr>
        <w:ind w:left="432"/>
        <w:jc w:val="left"/>
        <w:rPr>
          <w:b/>
          <w:bCs/>
        </w:rPr>
      </w:pPr>
      <w:r>
        <w:rPr>
          <w:b/>
          <w:bCs/>
        </w:rPr>
        <w:t>HW-KAR-TS-0</w:t>
      </w:r>
      <w:r>
        <w:rPr>
          <w:b/>
          <w:bCs/>
        </w:rPr>
        <w:t>17</w:t>
      </w:r>
      <w:r>
        <w:rPr>
          <w:b/>
          <w:bCs/>
        </w:rPr>
        <w:t xml:space="preserve"> </w:t>
      </w:r>
      <w:r w:rsidR="009B57F3" w:rsidRPr="00403298">
        <w:rPr>
          <w:b/>
          <w:bCs/>
        </w:rPr>
        <w:t>Overall project schedule</w:t>
      </w:r>
    </w:p>
    <w:p w14:paraId="3A0FE7C0" w14:textId="77777777" w:rsidR="00645E94" w:rsidRDefault="00645E94" w:rsidP="00645E94">
      <w:pPr>
        <w:ind w:left="432"/>
        <w:jc w:val="left"/>
        <w:rPr>
          <w:b/>
          <w:bCs/>
        </w:rPr>
      </w:pPr>
      <w:r>
        <w:rPr>
          <w:b/>
          <w:bCs/>
        </w:rPr>
        <w:t>HW-KAR-TS-0</w:t>
      </w:r>
      <w:r>
        <w:rPr>
          <w:b/>
          <w:bCs/>
        </w:rPr>
        <w:t>18</w:t>
      </w:r>
      <w:r>
        <w:rPr>
          <w:b/>
          <w:bCs/>
        </w:rPr>
        <w:t xml:space="preserve"> </w:t>
      </w:r>
      <w:r w:rsidR="009B57F3" w:rsidRPr="00403298">
        <w:rPr>
          <w:b/>
          <w:bCs/>
        </w:rPr>
        <w:t>List of major project milestones</w:t>
      </w:r>
    </w:p>
    <w:p w14:paraId="5B15E17D" w14:textId="77777777" w:rsidR="009B57F3" w:rsidRPr="00866F4A" w:rsidRDefault="009B57F3" w:rsidP="001F468E"/>
    <w:p w14:paraId="4016C68B" w14:textId="2382BD93" w:rsidR="00DC25E4" w:rsidRPr="00866F4A" w:rsidRDefault="00DC25E4" w:rsidP="001F468E"/>
    <w:p w14:paraId="69AF7D5A" w14:textId="2C6F7BF0" w:rsidR="00DC25E4" w:rsidRPr="00866F4A" w:rsidRDefault="00DC25E4" w:rsidP="001F468E"/>
    <w:p w14:paraId="4BF269D9" w14:textId="4F7777B8" w:rsidR="00DC25E4" w:rsidRPr="00866F4A" w:rsidRDefault="00DC25E4" w:rsidP="001F468E"/>
    <w:p w14:paraId="3538A031" w14:textId="42B6E5BE" w:rsidR="00DC25E4" w:rsidRPr="00866F4A" w:rsidRDefault="00DC25E4" w:rsidP="001F468E"/>
    <w:p w14:paraId="7D987CAA" w14:textId="3FBB2331" w:rsidR="00DC25E4" w:rsidRPr="00866F4A" w:rsidRDefault="00DC25E4" w:rsidP="001F468E"/>
    <w:p w14:paraId="0941F17C" w14:textId="768FDEBA" w:rsidR="00DC25E4" w:rsidRPr="00866F4A" w:rsidRDefault="00DC25E4" w:rsidP="001F468E"/>
    <w:p w14:paraId="528F5BCF" w14:textId="5A5D3E5A" w:rsidR="001214ED" w:rsidRDefault="001214ED">
      <w:pPr>
        <w:jc w:val="left"/>
      </w:pPr>
    </w:p>
    <w:sectPr w:rsidR="001214ED" w:rsidSect="009E032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843" w:right="1417" w:bottom="1417" w:left="1417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EAADD" w14:textId="77777777" w:rsidR="00E634DD" w:rsidRDefault="00E634DD" w:rsidP="00E829D2">
      <w:r>
        <w:separator/>
      </w:r>
    </w:p>
  </w:endnote>
  <w:endnote w:type="continuationSeparator" w:id="0">
    <w:p w14:paraId="35304A50" w14:textId="77777777" w:rsidR="00E634DD" w:rsidRDefault="00E634DD" w:rsidP="00E82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A538A" w14:textId="77777777" w:rsidR="00F1339B" w:rsidRDefault="00F1339B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E7525" w14:textId="77777777" w:rsidR="00D25088" w:rsidRPr="00E829D2" w:rsidRDefault="00E634DD" w:rsidP="00E829D2">
    <w:pPr>
      <w:pStyle w:val="Voettekst"/>
    </w:pPr>
    <w:sdt>
      <w:sdtPr>
        <w:id w:val="348304320"/>
        <w:placeholder>
          <w:docPart w:val="B6A1D4759E3A4107ADBD1534D93AD89D"/>
        </w:placeholder>
      </w:sdtPr>
      <w:sdtEndPr/>
      <w:sdtContent>
        <w:r w:rsidR="00E829D2" w:rsidRPr="00E829D2">
          <w:t>Type of document</w:t>
        </w:r>
      </w:sdtContent>
    </w:sdt>
    <w:r w:rsidR="00D25088" w:rsidRPr="00E829D2">
      <w:tab/>
    </w:r>
    <w:r w:rsidR="00D25088" w:rsidRPr="00E829D2">
      <w:tab/>
    </w:r>
  </w:p>
  <w:p w14:paraId="7C40C349" w14:textId="77777777" w:rsidR="00D25088" w:rsidRPr="00E829D2" w:rsidRDefault="00E634DD" w:rsidP="00E829D2">
    <w:pPr>
      <w:pStyle w:val="Voettekst"/>
      <w:rPr>
        <w:lang w:val="en-GB"/>
      </w:rPr>
    </w:pPr>
    <w:sdt>
      <w:sdtPr>
        <w:id w:val="536944798"/>
        <w:placeholder>
          <w:docPart w:val="B6A1D4759E3A4107ADBD1534D93AD89D"/>
        </w:placeholder>
      </w:sdtPr>
      <w:sdtEndPr/>
      <w:sdtContent>
        <w:r w:rsidR="00E829D2" w:rsidRPr="00E829D2">
          <w:rPr>
            <w:lang w:val="en-GB"/>
          </w:rPr>
          <w:t>Project</w:t>
        </w:r>
      </w:sdtContent>
    </w:sdt>
    <w:r w:rsidR="00D25088" w:rsidRPr="00E829D2">
      <w:rPr>
        <w:lang w:val="en-GB"/>
      </w:rPr>
      <w:tab/>
    </w:r>
    <w:r w:rsidR="00D25088" w:rsidRPr="00E829D2">
      <w:rPr>
        <w:lang w:val="en-GB"/>
      </w:rPr>
      <w:tab/>
      <w:t>Page |</w:t>
    </w:r>
    <w:r w:rsidR="009C07CC" w:rsidRPr="00E829D2">
      <w:rPr>
        <w:lang w:val="en-GB"/>
      </w:rPr>
      <w:t xml:space="preserve"> </w:t>
    </w:r>
    <w:r w:rsidR="008B7286" w:rsidRPr="00E829D2">
      <w:fldChar w:fldCharType="begin"/>
    </w:r>
    <w:r w:rsidR="008B7286" w:rsidRPr="00E829D2">
      <w:rPr>
        <w:lang w:val="en-GB"/>
      </w:rPr>
      <w:instrText xml:space="preserve"> PAGE    \* MERGEFORMAT </w:instrText>
    </w:r>
    <w:r w:rsidR="008B7286" w:rsidRPr="00E829D2">
      <w:fldChar w:fldCharType="separate"/>
    </w:r>
    <w:r w:rsidR="008B7286" w:rsidRPr="00E829D2">
      <w:rPr>
        <w:lang w:val="en-GB"/>
      </w:rPr>
      <w:t>1</w:t>
    </w:r>
    <w:r w:rsidR="008B7286" w:rsidRPr="00E829D2">
      <w:fldChar w:fldCharType="end"/>
    </w:r>
  </w:p>
  <w:p w14:paraId="5B90C639" w14:textId="77777777" w:rsidR="00D25088" w:rsidRPr="00E829D2" w:rsidRDefault="00D25088" w:rsidP="00E829D2">
    <w:pPr>
      <w:pStyle w:val="Voettekst"/>
      <w:rPr>
        <w:lang w:val="en-G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F9D73" w14:textId="77777777" w:rsidR="00F1339B" w:rsidRDefault="00F1339B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0F992" w14:textId="77777777" w:rsidR="00E634DD" w:rsidRDefault="00E634DD" w:rsidP="00E829D2">
      <w:r>
        <w:separator/>
      </w:r>
    </w:p>
  </w:footnote>
  <w:footnote w:type="continuationSeparator" w:id="0">
    <w:p w14:paraId="1C4A8BCD" w14:textId="77777777" w:rsidR="00E634DD" w:rsidRDefault="00E634DD" w:rsidP="00E829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881A2" w14:textId="77777777" w:rsidR="00F1339B" w:rsidRDefault="00F1339B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918" w:type="dxa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918"/>
    </w:tblGrid>
    <w:tr w:rsidR="009E0328" w:rsidRPr="00903AD7" w14:paraId="3B29B11A" w14:textId="77777777" w:rsidTr="009E0328">
      <w:trPr>
        <w:trHeight w:hRule="exact" w:val="680"/>
      </w:trPr>
      <w:tc>
        <w:tcPr>
          <w:tcW w:w="1918" w:type="dxa"/>
        </w:tcPr>
        <w:p w14:paraId="1B30D35F" w14:textId="77777777" w:rsidR="009E0328" w:rsidRPr="00903AD7" w:rsidRDefault="009E0328" w:rsidP="009E0328">
          <w:pPr>
            <w:pStyle w:val="Koptekst"/>
            <w:rPr>
              <w:sz w:val="36"/>
              <w:szCs w:val="36"/>
            </w:rPr>
          </w:pPr>
          <w:r w:rsidRPr="00903AD7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31D4D00D" wp14:editId="4C3E488E">
                <wp:simplePos x="0" y="0"/>
                <wp:positionH relativeFrom="column">
                  <wp:posOffset>-3810</wp:posOffset>
                </wp:positionH>
                <wp:positionV relativeFrom="paragraph">
                  <wp:posOffset>45720</wp:posOffset>
                </wp:positionV>
                <wp:extent cx="603250" cy="431800"/>
                <wp:effectExtent l="0" t="0" r="6350" b="6350"/>
                <wp:wrapNone/>
                <wp:docPr id="8" name="Afbeelding 8" descr="LogoRG jpg copy pai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RG jpg copy pain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325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97BFC83" w14:textId="10EDFE38" w:rsidR="00D25088" w:rsidRDefault="00F1339B" w:rsidP="00E829D2">
    <w:pPr>
      <w:pStyle w:val="Koptekst"/>
    </w:pPr>
    <w:sdt>
      <w:sdtPr>
        <w:id w:val="712781037"/>
        <w:docPartObj>
          <w:docPartGallery w:val="Watermarks"/>
          <w:docPartUnique/>
        </w:docPartObj>
      </w:sdtPr>
      <w:sdtContent>
        <w:r>
          <w:pict w14:anchorId="20B8222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54220752" o:spid="_x0000_s1025" type="#_x0000_t136" style="position:absolute;left:0;text-align:left;margin-left:0;margin-top:0;width:399.7pt;height:239.8pt;rotation:315;z-index:-25165107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 R A F T"/>
              <w10:wrap anchorx="margin" anchory="margin"/>
            </v:shape>
          </w:pict>
        </w:r>
      </w:sdtContent>
    </w:sdt>
    <w:r w:rsidR="009E0328" w:rsidRPr="00C82805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C725485" wp14:editId="19211922">
              <wp:simplePos x="0" y="0"/>
              <wp:positionH relativeFrom="column">
                <wp:posOffset>0</wp:posOffset>
              </wp:positionH>
              <wp:positionV relativeFrom="paragraph">
                <wp:posOffset>127190</wp:posOffset>
              </wp:positionV>
              <wp:extent cx="5819775" cy="0"/>
              <wp:effectExtent l="0" t="0" r="0" b="0"/>
              <wp:wrapNone/>
              <wp:docPr id="3" name="Rechte verbindingslijn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19775" cy="0"/>
                      </a:xfrm>
                      <a:prstGeom prst="line">
                        <a:avLst/>
                      </a:prstGeom>
                      <a:ln>
                        <a:solidFill>
                          <a:schemeClr val="accent5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7ECC1BE" id="Rechte verbindingslijn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0pt" to="458.2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" strokecolor="#1f4d78 [1608]" strokeweight="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DF8C6" w14:textId="77777777" w:rsidR="00F1339B" w:rsidRDefault="00F1339B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906DF"/>
    <w:multiLevelType w:val="hybridMultilevel"/>
    <w:tmpl w:val="1FDE0686"/>
    <w:lvl w:ilvl="0" w:tplc="FFFFFFFF">
      <w:start w:val="1"/>
      <w:numFmt w:val="bullet"/>
      <w:pStyle w:val="Standaardbullets"/>
      <w:lvlText w:val="-"/>
      <w:lvlJc w:val="left"/>
      <w:pPr>
        <w:ind w:left="720" w:hanging="360"/>
      </w:pPr>
      <w:rPr>
        <w:rFonts w:ascii="Open Sans" w:hAnsi="Open San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416C3"/>
    <w:multiLevelType w:val="hybridMultilevel"/>
    <w:tmpl w:val="BC6AA078"/>
    <w:lvl w:ilvl="0" w:tplc="E6BA2F1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325F4"/>
    <w:multiLevelType w:val="hybridMultilevel"/>
    <w:tmpl w:val="582ADC2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A6A04EA">
      <w:numFmt w:val="bullet"/>
      <w:lvlText w:val="•"/>
      <w:lvlJc w:val="left"/>
      <w:pPr>
        <w:ind w:left="1800" w:hanging="720"/>
      </w:pPr>
      <w:rPr>
        <w:rFonts w:ascii="Arial" w:eastAsia="Times New Roman" w:hAnsi="Arial" w:cs="Aria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33998"/>
    <w:multiLevelType w:val="hybridMultilevel"/>
    <w:tmpl w:val="BE08C1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74395"/>
    <w:multiLevelType w:val="hybridMultilevel"/>
    <w:tmpl w:val="C882DB9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>
      <w:start w:val="1"/>
      <w:numFmt w:val="lowerLetter"/>
      <w:lvlText w:val="%5."/>
      <w:lvlJc w:val="left"/>
      <w:pPr>
        <w:ind w:left="3600" w:hanging="360"/>
      </w:pPr>
    </w:lvl>
    <w:lvl w:ilvl="5" w:tplc="0413001B">
      <w:start w:val="1"/>
      <w:numFmt w:val="lowerRoman"/>
      <w:lvlText w:val="%6."/>
      <w:lvlJc w:val="right"/>
      <w:pPr>
        <w:ind w:left="4320" w:hanging="180"/>
      </w:pPr>
    </w:lvl>
    <w:lvl w:ilvl="6" w:tplc="0413000F">
      <w:start w:val="1"/>
      <w:numFmt w:val="decimal"/>
      <w:lvlText w:val="%7."/>
      <w:lvlJc w:val="left"/>
      <w:pPr>
        <w:ind w:left="5040" w:hanging="360"/>
      </w:pPr>
    </w:lvl>
    <w:lvl w:ilvl="7" w:tplc="04130019">
      <w:start w:val="1"/>
      <w:numFmt w:val="lowerLetter"/>
      <w:lvlText w:val="%8."/>
      <w:lvlJc w:val="left"/>
      <w:pPr>
        <w:ind w:left="5760" w:hanging="360"/>
      </w:pPr>
    </w:lvl>
    <w:lvl w:ilvl="8" w:tplc="0413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850585"/>
    <w:multiLevelType w:val="multilevel"/>
    <w:tmpl w:val="5C12AD8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E63038C"/>
    <w:multiLevelType w:val="multilevel"/>
    <w:tmpl w:val="27D6AF0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0EE79EF"/>
    <w:multiLevelType w:val="hybridMultilevel"/>
    <w:tmpl w:val="882EC900"/>
    <w:lvl w:ilvl="0" w:tplc="654EBD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788" w:hanging="360"/>
      </w:pPr>
    </w:lvl>
    <w:lvl w:ilvl="2" w:tplc="0413001B" w:tentative="1">
      <w:start w:val="1"/>
      <w:numFmt w:val="lowerRoman"/>
      <w:lvlText w:val="%3."/>
      <w:lvlJc w:val="right"/>
      <w:pPr>
        <w:ind w:left="2508" w:hanging="180"/>
      </w:pPr>
    </w:lvl>
    <w:lvl w:ilvl="3" w:tplc="0413000F" w:tentative="1">
      <w:start w:val="1"/>
      <w:numFmt w:val="decimal"/>
      <w:lvlText w:val="%4."/>
      <w:lvlJc w:val="left"/>
      <w:pPr>
        <w:ind w:left="3228" w:hanging="360"/>
      </w:pPr>
    </w:lvl>
    <w:lvl w:ilvl="4" w:tplc="04130019" w:tentative="1">
      <w:start w:val="1"/>
      <w:numFmt w:val="lowerLetter"/>
      <w:lvlText w:val="%5."/>
      <w:lvlJc w:val="left"/>
      <w:pPr>
        <w:ind w:left="3948" w:hanging="360"/>
      </w:pPr>
    </w:lvl>
    <w:lvl w:ilvl="5" w:tplc="0413001B" w:tentative="1">
      <w:start w:val="1"/>
      <w:numFmt w:val="lowerRoman"/>
      <w:lvlText w:val="%6."/>
      <w:lvlJc w:val="right"/>
      <w:pPr>
        <w:ind w:left="4668" w:hanging="180"/>
      </w:pPr>
    </w:lvl>
    <w:lvl w:ilvl="6" w:tplc="0413000F" w:tentative="1">
      <w:start w:val="1"/>
      <w:numFmt w:val="decimal"/>
      <w:lvlText w:val="%7."/>
      <w:lvlJc w:val="left"/>
      <w:pPr>
        <w:ind w:left="5388" w:hanging="360"/>
      </w:pPr>
    </w:lvl>
    <w:lvl w:ilvl="7" w:tplc="04130019" w:tentative="1">
      <w:start w:val="1"/>
      <w:numFmt w:val="lowerLetter"/>
      <w:lvlText w:val="%8."/>
      <w:lvlJc w:val="left"/>
      <w:pPr>
        <w:ind w:left="6108" w:hanging="360"/>
      </w:pPr>
    </w:lvl>
    <w:lvl w:ilvl="8" w:tplc="04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46A2CE9"/>
    <w:multiLevelType w:val="hybridMultilevel"/>
    <w:tmpl w:val="4146AAC8"/>
    <w:lvl w:ilvl="0" w:tplc="869C925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137749"/>
    <w:multiLevelType w:val="multilevel"/>
    <w:tmpl w:val="0C2659B0"/>
    <w:lvl w:ilvl="0">
      <w:start w:val="1"/>
      <w:numFmt w:val="decimal"/>
      <w:pStyle w:val="Kop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Kop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Kop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498F3CA1"/>
    <w:multiLevelType w:val="hybridMultilevel"/>
    <w:tmpl w:val="F9A4BD1C"/>
    <w:lvl w:ilvl="0" w:tplc="6B4EF00E">
      <w:start w:val="1"/>
      <w:numFmt w:val="decimal"/>
      <w:lvlText w:val="%1."/>
      <w:lvlJc w:val="left"/>
      <w:pPr>
        <w:ind w:left="1440" w:hanging="360"/>
      </w:pPr>
    </w:lvl>
    <w:lvl w:ilvl="1" w:tplc="04130019">
      <w:start w:val="1"/>
      <w:numFmt w:val="lowerLetter"/>
      <w:lvlText w:val="%2."/>
      <w:lvlJc w:val="left"/>
      <w:pPr>
        <w:ind w:left="2160" w:hanging="360"/>
      </w:pPr>
    </w:lvl>
    <w:lvl w:ilvl="2" w:tplc="0413001B" w:tentative="1">
      <w:start w:val="1"/>
      <w:numFmt w:val="lowerRoman"/>
      <w:lvlText w:val="%3."/>
      <w:lvlJc w:val="right"/>
      <w:pPr>
        <w:ind w:left="2880" w:hanging="180"/>
      </w:pPr>
    </w:lvl>
    <w:lvl w:ilvl="3" w:tplc="0413000F" w:tentative="1">
      <w:start w:val="1"/>
      <w:numFmt w:val="decimal"/>
      <w:lvlText w:val="%4."/>
      <w:lvlJc w:val="left"/>
      <w:pPr>
        <w:ind w:left="3600" w:hanging="360"/>
      </w:pPr>
    </w:lvl>
    <w:lvl w:ilvl="4" w:tplc="04130019" w:tentative="1">
      <w:start w:val="1"/>
      <w:numFmt w:val="lowerLetter"/>
      <w:lvlText w:val="%5."/>
      <w:lvlJc w:val="left"/>
      <w:pPr>
        <w:ind w:left="4320" w:hanging="360"/>
      </w:pPr>
    </w:lvl>
    <w:lvl w:ilvl="5" w:tplc="0413001B" w:tentative="1">
      <w:start w:val="1"/>
      <w:numFmt w:val="lowerRoman"/>
      <w:lvlText w:val="%6."/>
      <w:lvlJc w:val="right"/>
      <w:pPr>
        <w:ind w:left="5040" w:hanging="180"/>
      </w:pPr>
    </w:lvl>
    <w:lvl w:ilvl="6" w:tplc="0413000F" w:tentative="1">
      <w:start w:val="1"/>
      <w:numFmt w:val="decimal"/>
      <w:lvlText w:val="%7."/>
      <w:lvlJc w:val="left"/>
      <w:pPr>
        <w:ind w:left="5760" w:hanging="360"/>
      </w:pPr>
    </w:lvl>
    <w:lvl w:ilvl="7" w:tplc="04130019" w:tentative="1">
      <w:start w:val="1"/>
      <w:numFmt w:val="lowerLetter"/>
      <w:lvlText w:val="%8."/>
      <w:lvlJc w:val="left"/>
      <w:pPr>
        <w:ind w:left="6480" w:hanging="360"/>
      </w:pPr>
    </w:lvl>
    <w:lvl w:ilvl="8" w:tplc="041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0064DF0"/>
    <w:multiLevelType w:val="hybridMultilevel"/>
    <w:tmpl w:val="6504CF66"/>
    <w:lvl w:ilvl="0" w:tplc="0413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AA3748"/>
    <w:multiLevelType w:val="hybridMultilevel"/>
    <w:tmpl w:val="8D800356"/>
    <w:lvl w:ilvl="0" w:tplc="CB7AB9B4">
      <w:start w:val="1"/>
      <w:numFmt w:val="decimal"/>
      <w:lvlText w:val="%1."/>
      <w:lvlJc w:val="left"/>
      <w:pPr>
        <w:ind w:left="360" w:hanging="360"/>
      </w:pPr>
    </w:lvl>
    <w:lvl w:ilvl="1" w:tplc="67E05532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28607B6"/>
    <w:multiLevelType w:val="hybridMultilevel"/>
    <w:tmpl w:val="0CD6C586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066D28"/>
    <w:multiLevelType w:val="hybridMultilevel"/>
    <w:tmpl w:val="061A55D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6F441C"/>
    <w:multiLevelType w:val="hybridMultilevel"/>
    <w:tmpl w:val="3606048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D6239F"/>
    <w:multiLevelType w:val="multilevel"/>
    <w:tmpl w:val="0F4E61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F881504"/>
    <w:multiLevelType w:val="hybridMultilevel"/>
    <w:tmpl w:val="4CF4A7BA"/>
    <w:lvl w:ilvl="0" w:tplc="219A9532">
      <w:start w:val="1"/>
      <w:numFmt w:val="decimal"/>
      <w:lvlText w:val="%1."/>
      <w:lvlJc w:val="left"/>
      <w:pPr>
        <w:ind w:left="880" w:hanging="360"/>
      </w:pPr>
    </w:lvl>
    <w:lvl w:ilvl="1" w:tplc="04130019" w:tentative="1">
      <w:start w:val="1"/>
      <w:numFmt w:val="lowerLetter"/>
      <w:lvlText w:val="%2."/>
      <w:lvlJc w:val="left"/>
      <w:pPr>
        <w:ind w:left="1600" w:hanging="360"/>
      </w:pPr>
    </w:lvl>
    <w:lvl w:ilvl="2" w:tplc="0413001B" w:tentative="1">
      <w:start w:val="1"/>
      <w:numFmt w:val="lowerRoman"/>
      <w:lvlText w:val="%3."/>
      <w:lvlJc w:val="right"/>
      <w:pPr>
        <w:ind w:left="2320" w:hanging="180"/>
      </w:pPr>
    </w:lvl>
    <w:lvl w:ilvl="3" w:tplc="0413000F" w:tentative="1">
      <w:start w:val="1"/>
      <w:numFmt w:val="decimal"/>
      <w:lvlText w:val="%4."/>
      <w:lvlJc w:val="left"/>
      <w:pPr>
        <w:ind w:left="3040" w:hanging="360"/>
      </w:pPr>
    </w:lvl>
    <w:lvl w:ilvl="4" w:tplc="04130019" w:tentative="1">
      <w:start w:val="1"/>
      <w:numFmt w:val="lowerLetter"/>
      <w:lvlText w:val="%5."/>
      <w:lvlJc w:val="left"/>
      <w:pPr>
        <w:ind w:left="3760" w:hanging="360"/>
      </w:pPr>
    </w:lvl>
    <w:lvl w:ilvl="5" w:tplc="0413001B" w:tentative="1">
      <w:start w:val="1"/>
      <w:numFmt w:val="lowerRoman"/>
      <w:lvlText w:val="%6."/>
      <w:lvlJc w:val="right"/>
      <w:pPr>
        <w:ind w:left="4480" w:hanging="180"/>
      </w:pPr>
    </w:lvl>
    <w:lvl w:ilvl="6" w:tplc="0413000F" w:tentative="1">
      <w:start w:val="1"/>
      <w:numFmt w:val="decimal"/>
      <w:lvlText w:val="%7."/>
      <w:lvlJc w:val="left"/>
      <w:pPr>
        <w:ind w:left="5200" w:hanging="360"/>
      </w:pPr>
    </w:lvl>
    <w:lvl w:ilvl="7" w:tplc="04130019" w:tentative="1">
      <w:start w:val="1"/>
      <w:numFmt w:val="lowerLetter"/>
      <w:lvlText w:val="%8."/>
      <w:lvlJc w:val="left"/>
      <w:pPr>
        <w:ind w:left="5920" w:hanging="360"/>
      </w:pPr>
    </w:lvl>
    <w:lvl w:ilvl="8" w:tplc="0413001B" w:tentative="1">
      <w:start w:val="1"/>
      <w:numFmt w:val="lowerRoman"/>
      <w:lvlText w:val="%9."/>
      <w:lvlJc w:val="right"/>
      <w:pPr>
        <w:ind w:left="6640" w:hanging="180"/>
      </w:pPr>
    </w:lvl>
  </w:abstractNum>
  <w:abstractNum w:abstractNumId="18" w15:restartNumberingAfterBreak="0">
    <w:nsid w:val="7BFC53C8"/>
    <w:multiLevelType w:val="multilevel"/>
    <w:tmpl w:val="8864EEE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FA66337"/>
    <w:multiLevelType w:val="multilevel"/>
    <w:tmpl w:val="15EA19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78297190">
    <w:abstractNumId w:val="0"/>
  </w:num>
  <w:num w:numId="2" w16cid:durableId="1820415463">
    <w:abstractNumId w:val="15"/>
  </w:num>
  <w:num w:numId="3" w16cid:durableId="26375211">
    <w:abstractNumId w:val="7"/>
  </w:num>
  <w:num w:numId="4" w16cid:durableId="1186990646">
    <w:abstractNumId w:val="13"/>
  </w:num>
  <w:num w:numId="5" w16cid:durableId="1936476792">
    <w:abstractNumId w:val="11"/>
  </w:num>
  <w:num w:numId="6" w16cid:durableId="1785691348">
    <w:abstractNumId w:val="5"/>
  </w:num>
  <w:num w:numId="7" w16cid:durableId="1306858585">
    <w:abstractNumId w:val="5"/>
    <w:lvlOverride w:ilvl="0">
      <w:startOverride w:val="1"/>
    </w:lvlOverride>
  </w:num>
  <w:num w:numId="8" w16cid:durableId="11154120">
    <w:abstractNumId w:val="5"/>
    <w:lvlOverride w:ilvl="0">
      <w:startOverride w:val="1"/>
    </w:lvlOverride>
  </w:num>
  <w:num w:numId="9" w16cid:durableId="998534674">
    <w:abstractNumId w:val="5"/>
    <w:lvlOverride w:ilvl="0">
      <w:startOverride w:val="1"/>
    </w:lvlOverride>
  </w:num>
  <w:num w:numId="10" w16cid:durableId="1320310055">
    <w:abstractNumId w:val="3"/>
  </w:num>
  <w:num w:numId="11" w16cid:durableId="205147055">
    <w:abstractNumId w:val="2"/>
  </w:num>
  <w:num w:numId="12" w16cid:durableId="1316101914">
    <w:abstractNumId w:val="17"/>
  </w:num>
  <w:num w:numId="13" w16cid:durableId="407194927">
    <w:abstractNumId w:val="5"/>
    <w:lvlOverride w:ilvl="0">
      <w:startOverride w:val="1"/>
    </w:lvlOverride>
    <w:lvlOverride w:ilvl="1">
      <w:startOverride w:val="1"/>
    </w:lvlOverride>
  </w:num>
  <w:num w:numId="14" w16cid:durableId="130438903">
    <w:abstractNumId w:val="8"/>
  </w:num>
  <w:num w:numId="15" w16cid:durableId="194007966">
    <w:abstractNumId w:val="1"/>
  </w:num>
  <w:num w:numId="16" w16cid:durableId="325593233">
    <w:abstractNumId w:val="14"/>
  </w:num>
  <w:num w:numId="17" w16cid:durableId="313989462">
    <w:abstractNumId w:val="10"/>
  </w:num>
  <w:num w:numId="18" w16cid:durableId="1799883411">
    <w:abstractNumId w:val="6"/>
  </w:num>
  <w:num w:numId="19" w16cid:durableId="564493355">
    <w:abstractNumId w:val="18"/>
  </w:num>
  <w:num w:numId="20" w16cid:durableId="1253129482">
    <w:abstractNumId w:val="0"/>
  </w:num>
  <w:num w:numId="21" w16cid:durableId="1770739302">
    <w:abstractNumId w:val="12"/>
  </w:num>
  <w:num w:numId="22" w16cid:durableId="1275866698">
    <w:abstractNumId w:val="19"/>
  </w:num>
  <w:num w:numId="23" w16cid:durableId="1026251270">
    <w:abstractNumId w:val="16"/>
  </w:num>
  <w:num w:numId="24" w16cid:durableId="1402675760">
    <w:abstractNumId w:val="9"/>
  </w:num>
  <w:num w:numId="25" w16cid:durableId="13328280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C95"/>
    <w:rsid w:val="0000633B"/>
    <w:rsid w:val="00020EE6"/>
    <w:rsid w:val="00033C01"/>
    <w:rsid w:val="00037843"/>
    <w:rsid w:val="00050507"/>
    <w:rsid w:val="000564A3"/>
    <w:rsid w:val="00061564"/>
    <w:rsid w:val="00074F3B"/>
    <w:rsid w:val="00083BFD"/>
    <w:rsid w:val="00086A00"/>
    <w:rsid w:val="000F143A"/>
    <w:rsid w:val="0011338C"/>
    <w:rsid w:val="001214ED"/>
    <w:rsid w:val="0012600D"/>
    <w:rsid w:val="001342AC"/>
    <w:rsid w:val="001373D8"/>
    <w:rsid w:val="00145FFC"/>
    <w:rsid w:val="00171341"/>
    <w:rsid w:val="00183D67"/>
    <w:rsid w:val="00197A26"/>
    <w:rsid w:val="001A5084"/>
    <w:rsid w:val="001B2E53"/>
    <w:rsid w:val="001B7B1F"/>
    <w:rsid w:val="001C6E42"/>
    <w:rsid w:val="001F3FEB"/>
    <w:rsid w:val="001F468E"/>
    <w:rsid w:val="00204D31"/>
    <w:rsid w:val="00207E4F"/>
    <w:rsid w:val="00282587"/>
    <w:rsid w:val="0028489F"/>
    <w:rsid w:val="00285727"/>
    <w:rsid w:val="0029035A"/>
    <w:rsid w:val="002A3345"/>
    <w:rsid w:val="002A7397"/>
    <w:rsid w:val="002A7A78"/>
    <w:rsid w:val="002C454A"/>
    <w:rsid w:val="002C483E"/>
    <w:rsid w:val="002E03B5"/>
    <w:rsid w:val="002F1EC6"/>
    <w:rsid w:val="002F55ED"/>
    <w:rsid w:val="00302058"/>
    <w:rsid w:val="00302816"/>
    <w:rsid w:val="00302972"/>
    <w:rsid w:val="00320FD0"/>
    <w:rsid w:val="003276EC"/>
    <w:rsid w:val="003309E7"/>
    <w:rsid w:val="003448A8"/>
    <w:rsid w:val="00361317"/>
    <w:rsid w:val="0038394C"/>
    <w:rsid w:val="00387FF2"/>
    <w:rsid w:val="0039667D"/>
    <w:rsid w:val="003B0366"/>
    <w:rsid w:val="003E4473"/>
    <w:rsid w:val="00400B6A"/>
    <w:rsid w:val="00403298"/>
    <w:rsid w:val="0041566D"/>
    <w:rsid w:val="00423FCE"/>
    <w:rsid w:val="004429B1"/>
    <w:rsid w:val="00442AC5"/>
    <w:rsid w:val="004521A9"/>
    <w:rsid w:val="00454800"/>
    <w:rsid w:val="00455A6A"/>
    <w:rsid w:val="00461AA9"/>
    <w:rsid w:val="004828A0"/>
    <w:rsid w:val="004B248C"/>
    <w:rsid w:val="004B6B98"/>
    <w:rsid w:val="004C20B9"/>
    <w:rsid w:val="004C6AB5"/>
    <w:rsid w:val="004F0065"/>
    <w:rsid w:val="004F4BBD"/>
    <w:rsid w:val="004F4BCA"/>
    <w:rsid w:val="00535CCA"/>
    <w:rsid w:val="00543B73"/>
    <w:rsid w:val="00545AC8"/>
    <w:rsid w:val="0057072D"/>
    <w:rsid w:val="0057710C"/>
    <w:rsid w:val="00583797"/>
    <w:rsid w:val="00587FBE"/>
    <w:rsid w:val="00591EBE"/>
    <w:rsid w:val="005969E3"/>
    <w:rsid w:val="0059767B"/>
    <w:rsid w:val="005B5DBB"/>
    <w:rsid w:val="005C77DB"/>
    <w:rsid w:val="005E1792"/>
    <w:rsid w:val="005E1F3A"/>
    <w:rsid w:val="00614C01"/>
    <w:rsid w:val="0062039F"/>
    <w:rsid w:val="0062187C"/>
    <w:rsid w:val="00640984"/>
    <w:rsid w:val="00645E94"/>
    <w:rsid w:val="00650E34"/>
    <w:rsid w:val="006533AB"/>
    <w:rsid w:val="0066262A"/>
    <w:rsid w:val="006819AB"/>
    <w:rsid w:val="00684D81"/>
    <w:rsid w:val="006A52AC"/>
    <w:rsid w:val="006D00A4"/>
    <w:rsid w:val="006E46CB"/>
    <w:rsid w:val="006F2347"/>
    <w:rsid w:val="006F3133"/>
    <w:rsid w:val="00705F37"/>
    <w:rsid w:val="00713355"/>
    <w:rsid w:val="00721C64"/>
    <w:rsid w:val="00746E1D"/>
    <w:rsid w:val="00763454"/>
    <w:rsid w:val="00775019"/>
    <w:rsid w:val="007764A5"/>
    <w:rsid w:val="007A771A"/>
    <w:rsid w:val="007B299F"/>
    <w:rsid w:val="007B3C74"/>
    <w:rsid w:val="007B4567"/>
    <w:rsid w:val="007B5454"/>
    <w:rsid w:val="007C0DB7"/>
    <w:rsid w:val="007D2138"/>
    <w:rsid w:val="00810770"/>
    <w:rsid w:val="008127E1"/>
    <w:rsid w:val="0082688A"/>
    <w:rsid w:val="00832308"/>
    <w:rsid w:val="008344A6"/>
    <w:rsid w:val="00841FF7"/>
    <w:rsid w:val="00866F4A"/>
    <w:rsid w:val="00872CA0"/>
    <w:rsid w:val="00873644"/>
    <w:rsid w:val="008814C7"/>
    <w:rsid w:val="00881B46"/>
    <w:rsid w:val="008B7286"/>
    <w:rsid w:val="008E42E4"/>
    <w:rsid w:val="008F16A4"/>
    <w:rsid w:val="008F3F33"/>
    <w:rsid w:val="008F3FCC"/>
    <w:rsid w:val="00914049"/>
    <w:rsid w:val="00922496"/>
    <w:rsid w:val="009230EA"/>
    <w:rsid w:val="00924F59"/>
    <w:rsid w:val="009770FB"/>
    <w:rsid w:val="009835AC"/>
    <w:rsid w:val="0099179E"/>
    <w:rsid w:val="00997063"/>
    <w:rsid w:val="0099733F"/>
    <w:rsid w:val="009A30E6"/>
    <w:rsid w:val="009B57F3"/>
    <w:rsid w:val="009B5BF4"/>
    <w:rsid w:val="009C07CC"/>
    <w:rsid w:val="009D3BD0"/>
    <w:rsid w:val="009E0328"/>
    <w:rsid w:val="009E0330"/>
    <w:rsid w:val="00A326D6"/>
    <w:rsid w:val="00A42EBD"/>
    <w:rsid w:val="00A55EC2"/>
    <w:rsid w:val="00A87606"/>
    <w:rsid w:val="00A956C6"/>
    <w:rsid w:val="00AA6ED6"/>
    <w:rsid w:val="00AB11FA"/>
    <w:rsid w:val="00AD5324"/>
    <w:rsid w:val="00AD6EAA"/>
    <w:rsid w:val="00AE06DA"/>
    <w:rsid w:val="00AF4FCC"/>
    <w:rsid w:val="00AF5E60"/>
    <w:rsid w:val="00B00F06"/>
    <w:rsid w:val="00B0506F"/>
    <w:rsid w:val="00B11FAF"/>
    <w:rsid w:val="00B1451A"/>
    <w:rsid w:val="00B36BCA"/>
    <w:rsid w:val="00B45767"/>
    <w:rsid w:val="00B57679"/>
    <w:rsid w:val="00B675E8"/>
    <w:rsid w:val="00B922D3"/>
    <w:rsid w:val="00BB16F3"/>
    <w:rsid w:val="00BC49D1"/>
    <w:rsid w:val="00BF23F3"/>
    <w:rsid w:val="00BF2EFA"/>
    <w:rsid w:val="00C37F7C"/>
    <w:rsid w:val="00C570AF"/>
    <w:rsid w:val="00C66935"/>
    <w:rsid w:val="00C76726"/>
    <w:rsid w:val="00C767BB"/>
    <w:rsid w:val="00C76FC2"/>
    <w:rsid w:val="00CA4803"/>
    <w:rsid w:val="00CB6DFD"/>
    <w:rsid w:val="00CE238D"/>
    <w:rsid w:val="00D04469"/>
    <w:rsid w:val="00D10C78"/>
    <w:rsid w:val="00D24E81"/>
    <w:rsid w:val="00D25088"/>
    <w:rsid w:val="00D27814"/>
    <w:rsid w:val="00D40C71"/>
    <w:rsid w:val="00D44271"/>
    <w:rsid w:val="00D578AD"/>
    <w:rsid w:val="00D631D1"/>
    <w:rsid w:val="00D764CC"/>
    <w:rsid w:val="00D957C5"/>
    <w:rsid w:val="00DA431C"/>
    <w:rsid w:val="00DC25E4"/>
    <w:rsid w:val="00DC33DC"/>
    <w:rsid w:val="00DC34D4"/>
    <w:rsid w:val="00DD266B"/>
    <w:rsid w:val="00DD5360"/>
    <w:rsid w:val="00DE5E81"/>
    <w:rsid w:val="00DF7E63"/>
    <w:rsid w:val="00E1017D"/>
    <w:rsid w:val="00E16618"/>
    <w:rsid w:val="00E236AB"/>
    <w:rsid w:val="00E53224"/>
    <w:rsid w:val="00E634DD"/>
    <w:rsid w:val="00E663D3"/>
    <w:rsid w:val="00E76EA0"/>
    <w:rsid w:val="00E829D2"/>
    <w:rsid w:val="00EA1C95"/>
    <w:rsid w:val="00EC4832"/>
    <w:rsid w:val="00EC6B93"/>
    <w:rsid w:val="00ED5628"/>
    <w:rsid w:val="00ED676C"/>
    <w:rsid w:val="00EF25B9"/>
    <w:rsid w:val="00F05921"/>
    <w:rsid w:val="00F05DD2"/>
    <w:rsid w:val="00F1183D"/>
    <w:rsid w:val="00F1339B"/>
    <w:rsid w:val="00F234D8"/>
    <w:rsid w:val="00F3070E"/>
    <w:rsid w:val="00F307B0"/>
    <w:rsid w:val="00F45B0E"/>
    <w:rsid w:val="00F50408"/>
    <w:rsid w:val="00F65A71"/>
    <w:rsid w:val="00F675B9"/>
    <w:rsid w:val="00F714F9"/>
    <w:rsid w:val="00F73029"/>
    <w:rsid w:val="00F92414"/>
    <w:rsid w:val="00FA3351"/>
    <w:rsid w:val="00FA444E"/>
    <w:rsid w:val="00FC5470"/>
    <w:rsid w:val="00FE4D62"/>
    <w:rsid w:val="00FF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3EB134"/>
  <w15:chartTrackingRefBased/>
  <w15:docId w15:val="{94CECD0F-F5B8-4C47-A5FC-61446486C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E829D2"/>
    <w:pPr>
      <w:jc w:val="both"/>
    </w:pPr>
    <w:rPr>
      <w:rFonts w:ascii="Open Sans" w:hAnsi="Open Sans" w:cs="Open Sans"/>
      <w:sz w:val="20"/>
      <w:szCs w:val="20"/>
      <w:lang w:val="en-US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061564"/>
    <w:pPr>
      <w:keepNext/>
      <w:keepLines/>
      <w:numPr>
        <w:numId w:val="24"/>
      </w:numPr>
      <w:spacing w:before="240" w:after="0" w:line="240" w:lineRule="auto"/>
      <w:outlineLvl w:val="0"/>
    </w:pPr>
    <w:rPr>
      <w:rFonts w:ascii="Ubuntu" w:eastAsia="Times New Roman" w:hAnsi="Ubuntu" w:cs="Times New Roman"/>
      <w:color w:val="A44227"/>
      <w:sz w:val="32"/>
      <w:szCs w:val="32"/>
      <w:lang w:val="en-GB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2414"/>
    <w:pPr>
      <w:keepNext/>
      <w:keepLines/>
      <w:numPr>
        <w:ilvl w:val="1"/>
        <w:numId w:val="24"/>
      </w:numPr>
      <w:spacing w:before="40" w:after="0" w:line="240" w:lineRule="auto"/>
      <w:outlineLvl w:val="1"/>
    </w:pPr>
    <w:rPr>
      <w:rFonts w:ascii="Ubuntu" w:eastAsia="Times New Roman" w:hAnsi="Ubuntu" w:cs="Times New Roman"/>
      <w:color w:val="A44227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2414"/>
    <w:pPr>
      <w:keepNext/>
      <w:keepLines/>
      <w:numPr>
        <w:ilvl w:val="2"/>
        <w:numId w:val="24"/>
      </w:numPr>
      <w:spacing w:before="40" w:after="0" w:line="240" w:lineRule="auto"/>
      <w:outlineLvl w:val="2"/>
    </w:pPr>
    <w:rPr>
      <w:rFonts w:ascii="Ubuntu" w:eastAsia="Times New Roman" w:hAnsi="Ubuntu" w:cs="Times New Roman"/>
      <w:color w:val="6D2C1A"/>
    </w:rPr>
  </w:style>
  <w:style w:type="paragraph" w:styleId="Kop4">
    <w:name w:val="heading 4"/>
    <w:basedOn w:val="Standaard"/>
    <w:next w:val="Standaard"/>
    <w:link w:val="Kop4Char"/>
    <w:autoRedefine/>
    <w:uiPriority w:val="9"/>
    <w:unhideWhenUsed/>
    <w:qFormat/>
    <w:rsid w:val="008127E1"/>
    <w:pPr>
      <w:keepNext/>
      <w:keepLines/>
      <w:numPr>
        <w:ilvl w:val="3"/>
        <w:numId w:val="24"/>
      </w:numPr>
      <w:spacing w:before="40" w:after="0" w:line="240" w:lineRule="auto"/>
      <w:outlineLvl w:val="3"/>
    </w:pPr>
    <w:rPr>
      <w:rFonts w:ascii="Ubuntu" w:eastAsia="Open Sans" w:hAnsi="Ubuntu" w:cs="Times New Roman"/>
      <w:i/>
      <w:iCs/>
      <w:color w:val="A44227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F468E"/>
    <w:pPr>
      <w:keepNext/>
      <w:keepLines/>
      <w:numPr>
        <w:ilvl w:val="4"/>
        <w:numId w:val="2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F468E"/>
    <w:pPr>
      <w:keepNext/>
      <w:keepLines/>
      <w:numPr>
        <w:ilvl w:val="5"/>
        <w:numId w:val="2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F468E"/>
    <w:pPr>
      <w:keepNext/>
      <w:keepLines/>
      <w:numPr>
        <w:ilvl w:val="6"/>
        <w:numId w:val="2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F468E"/>
    <w:pPr>
      <w:keepNext/>
      <w:keepLines/>
      <w:numPr>
        <w:ilvl w:val="7"/>
        <w:numId w:val="2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F468E"/>
    <w:pPr>
      <w:keepNext/>
      <w:keepLines/>
      <w:numPr>
        <w:ilvl w:val="8"/>
        <w:numId w:val="2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D24E81"/>
    <w:rPr>
      <w:color w:val="808080"/>
    </w:rPr>
  </w:style>
  <w:style w:type="paragraph" w:styleId="Geenafstand">
    <w:name w:val="No Spacing"/>
    <w:uiPriority w:val="1"/>
    <w:qFormat/>
    <w:rsid w:val="002A7A78"/>
    <w:pPr>
      <w:spacing w:after="0" w:line="240" w:lineRule="auto"/>
    </w:pPr>
  </w:style>
  <w:style w:type="paragraph" w:styleId="Koptekst">
    <w:name w:val="header"/>
    <w:basedOn w:val="Standaard"/>
    <w:link w:val="KoptekstChar"/>
    <w:uiPriority w:val="99"/>
    <w:unhideWhenUsed/>
    <w:rsid w:val="00D250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25088"/>
  </w:style>
  <w:style w:type="paragraph" w:styleId="Voettekst">
    <w:name w:val="footer"/>
    <w:basedOn w:val="Standaard"/>
    <w:link w:val="VoettekstChar"/>
    <w:uiPriority w:val="99"/>
    <w:unhideWhenUsed/>
    <w:rsid w:val="00D250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25088"/>
  </w:style>
  <w:style w:type="character" w:customStyle="1" w:styleId="Kop1Char">
    <w:name w:val="Kop 1 Char"/>
    <w:basedOn w:val="Standaardalinea-lettertype"/>
    <w:link w:val="Kop1"/>
    <w:uiPriority w:val="9"/>
    <w:rsid w:val="00061564"/>
    <w:rPr>
      <w:rFonts w:ascii="Ubuntu" w:eastAsia="Times New Roman" w:hAnsi="Ubuntu" w:cs="Times New Roman"/>
      <w:color w:val="A44227"/>
      <w:sz w:val="32"/>
      <w:szCs w:val="32"/>
      <w:lang w:val="en-GB"/>
    </w:rPr>
  </w:style>
  <w:style w:type="character" w:customStyle="1" w:styleId="Kop2Char">
    <w:name w:val="Kop 2 Char"/>
    <w:basedOn w:val="Standaardalinea-lettertype"/>
    <w:link w:val="Kop2"/>
    <w:uiPriority w:val="9"/>
    <w:rsid w:val="00F92414"/>
    <w:rPr>
      <w:rFonts w:ascii="Ubuntu" w:eastAsia="Times New Roman" w:hAnsi="Ubuntu" w:cs="Times New Roman"/>
      <w:color w:val="A44227"/>
      <w:sz w:val="26"/>
      <w:szCs w:val="26"/>
      <w:lang w:val="en-US"/>
    </w:rPr>
  </w:style>
  <w:style w:type="character" w:customStyle="1" w:styleId="Kop3Char">
    <w:name w:val="Kop 3 Char"/>
    <w:basedOn w:val="Standaardalinea-lettertype"/>
    <w:link w:val="Kop3"/>
    <w:uiPriority w:val="9"/>
    <w:rsid w:val="00F92414"/>
    <w:rPr>
      <w:rFonts w:ascii="Ubuntu" w:eastAsia="Times New Roman" w:hAnsi="Ubuntu" w:cs="Times New Roman"/>
      <w:color w:val="6D2C1A"/>
      <w:sz w:val="20"/>
      <w:szCs w:val="20"/>
      <w:lang w:val="en-US"/>
    </w:rPr>
  </w:style>
  <w:style w:type="character" w:customStyle="1" w:styleId="Kop4Char">
    <w:name w:val="Kop 4 Char"/>
    <w:basedOn w:val="Standaardalinea-lettertype"/>
    <w:link w:val="Kop4"/>
    <w:uiPriority w:val="9"/>
    <w:rsid w:val="008127E1"/>
    <w:rPr>
      <w:rFonts w:ascii="Ubuntu" w:eastAsia="Open Sans" w:hAnsi="Ubuntu" w:cs="Times New Roman"/>
      <w:i/>
      <w:iCs/>
      <w:color w:val="A44227"/>
      <w:sz w:val="16"/>
      <w:szCs w:val="16"/>
    </w:rPr>
  </w:style>
  <w:style w:type="paragraph" w:styleId="Titel">
    <w:name w:val="Title"/>
    <w:basedOn w:val="Standaard"/>
    <w:next w:val="Standaard"/>
    <w:link w:val="TitelChar"/>
    <w:uiPriority w:val="10"/>
    <w:qFormat/>
    <w:rsid w:val="008127E1"/>
    <w:pPr>
      <w:spacing w:after="0" w:line="240" w:lineRule="auto"/>
      <w:contextualSpacing/>
    </w:pPr>
    <w:rPr>
      <w:rFonts w:ascii="Ubuntu" w:eastAsia="Times New Roman" w:hAnsi="Ubuntu" w:cs="Times New Roman"/>
      <w:b/>
      <w:caps/>
      <w:color w:val="4D708A"/>
      <w:spacing w:val="-10"/>
      <w:kern w:val="28"/>
      <w:sz w:val="80"/>
      <w:szCs w:val="64"/>
    </w:rPr>
  </w:style>
  <w:style w:type="character" w:customStyle="1" w:styleId="TitelChar">
    <w:name w:val="Titel Char"/>
    <w:basedOn w:val="Standaardalinea-lettertype"/>
    <w:link w:val="Titel"/>
    <w:uiPriority w:val="10"/>
    <w:rsid w:val="008127E1"/>
    <w:rPr>
      <w:rFonts w:ascii="Ubuntu" w:eastAsia="Times New Roman" w:hAnsi="Ubuntu" w:cs="Times New Roman"/>
      <w:b/>
      <w:caps/>
      <w:color w:val="4D708A"/>
      <w:spacing w:val="-10"/>
      <w:kern w:val="28"/>
      <w:sz w:val="80"/>
      <w:szCs w:val="64"/>
    </w:rPr>
  </w:style>
  <w:style w:type="paragraph" w:styleId="Lijstalinea">
    <w:name w:val="List Paragraph"/>
    <w:basedOn w:val="Standaard"/>
    <w:link w:val="LijstalineaChar"/>
    <w:uiPriority w:val="34"/>
    <w:qFormat/>
    <w:rsid w:val="008127E1"/>
    <w:pPr>
      <w:spacing w:after="0" w:line="240" w:lineRule="auto"/>
      <w:ind w:left="720"/>
    </w:pPr>
    <w:rPr>
      <w:rFonts w:ascii="Calibri" w:eastAsia="Calibri" w:hAnsi="Calibri" w:cs="Calibri"/>
    </w:rPr>
  </w:style>
  <w:style w:type="character" w:customStyle="1" w:styleId="LijstalineaChar">
    <w:name w:val="Lijstalinea Char"/>
    <w:basedOn w:val="Standaardalinea-lettertype"/>
    <w:link w:val="Lijstalinea"/>
    <w:uiPriority w:val="34"/>
    <w:rsid w:val="008127E1"/>
    <w:rPr>
      <w:rFonts w:ascii="Calibri" w:eastAsia="Calibri" w:hAnsi="Calibri" w:cs="Calibri"/>
    </w:rPr>
  </w:style>
  <w:style w:type="paragraph" w:styleId="Inhopg3">
    <w:name w:val="toc 3"/>
    <w:basedOn w:val="Standaard"/>
    <w:next w:val="Standaard"/>
    <w:autoRedefine/>
    <w:uiPriority w:val="39"/>
    <w:unhideWhenUsed/>
    <w:rsid w:val="008127E1"/>
    <w:pPr>
      <w:spacing w:after="100" w:line="240" w:lineRule="auto"/>
      <w:ind w:left="320"/>
    </w:pPr>
    <w:rPr>
      <w:rFonts w:eastAsia="Open Sans" w:cs="Times New Roman"/>
      <w:szCs w:val="24"/>
    </w:rPr>
  </w:style>
  <w:style w:type="paragraph" w:styleId="Inhopg2">
    <w:name w:val="toc 2"/>
    <w:basedOn w:val="Standaard"/>
    <w:next w:val="Standaard"/>
    <w:autoRedefine/>
    <w:uiPriority w:val="39"/>
    <w:unhideWhenUsed/>
    <w:rsid w:val="00640984"/>
    <w:pPr>
      <w:tabs>
        <w:tab w:val="right" w:pos="9062"/>
      </w:tabs>
      <w:spacing w:after="100" w:line="240" w:lineRule="auto"/>
    </w:pPr>
    <w:rPr>
      <w:rFonts w:eastAsia="Open Sans" w:cs="Times New Roman"/>
      <w:szCs w:val="24"/>
    </w:rPr>
  </w:style>
  <w:style w:type="character" w:styleId="Hyperlink">
    <w:name w:val="Hyperlink"/>
    <w:basedOn w:val="Standaardalinea-lettertype"/>
    <w:uiPriority w:val="99"/>
    <w:unhideWhenUsed/>
    <w:rsid w:val="008127E1"/>
    <w:rPr>
      <w:color w:val="0563C1" w:themeColor="hyperlink"/>
      <w:u w:val="single"/>
    </w:rPr>
  </w:style>
  <w:style w:type="paragraph" w:styleId="Inhopg1">
    <w:name w:val="toc 1"/>
    <w:aliases w:val="Inhoud 1"/>
    <w:basedOn w:val="Standaard"/>
    <w:next w:val="Standaard"/>
    <w:autoRedefine/>
    <w:uiPriority w:val="39"/>
    <w:unhideWhenUsed/>
    <w:rsid w:val="0029035A"/>
    <w:pPr>
      <w:tabs>
        <w:tab w:val="left" w:pos="454"/>
        <w:tab w:val="left" w:pos="567"/>
        <w:tab w:val="left" w:pos="879"/>
        <w:tab w:val="right" w:leader="dot" w:pos="9062"/>
      </w:tabs>
      <w:spacing w:after="100" w:line="240" w:lineRule="auto"/>
    </w:pPr>
    <w:rPr>
      <w:rFonts w:eastAsia="Open Sans" w:cs="Times New Roman"/>
      <w:szCs w:val="24"/>
    </w:rPr>
  </w:style>
  <w:style w:type="paragraph" w:customStyle="1" w:styleId="Standaardbullets">
    <w:name w:val="Standaard bullets"/>
    <w:basedOn w:val="Lijstalinea"/>
    <w:link w:val="StandaardbulletsChar"/>
    <w:qFormat/>
    <w:rsid w:val="00A55EC2"/>
    <w:pPr>
      <w:numPr>
        <w:numId w:val="1"/>
      </w:numPr>
    </w:pPr>
    <w:rPr>
      <w:rFonts w:ascii="Open Sans" w:hAnsi="Open Sans" w:cs="Open Sans"/>
      <w:sz w:val="16"/>
      <w:szCs w:val="16"/>
      <w:lang w:val="nl-NL"/>
    </w:rPr>
  </w:style>
  <w:style w:type="character" w:customStyle="1" w:styleId="StandaardbulletsChar">
    <w:name w:val="Standaard bullets Char"/>
    <w:basedOn w:val="LijstalineaChar"/>
    <w:link w:val="Standaardbullets"/>
    <w:rsid w:val="00A55EC2"/>
    <w:rPr>
      <w:rFonts w:ascii="Open Sans" w:eastAsia="Calibri" w:hAnsi="Open Sans" w:cs="Open Sans"/>
      <w:sz w:val="16"/>
      <w:szCs w:val="16"/>
    </w:rPr>
  </w:style>
  <w:style w:type="table" w:styleId="Onopgemaaktetabel2">
    <w:name w:val="Plain Table 2"/>
    <w:basedOn w:val="Standaardtabel"/>
    <w:uiPriority w:val="42"/>
    <w:rsid w:val="008127E1"/>
    <w:pPr>
      <w:spacing w:after="0" w:line="240" w:lineRule="auto"/>
    </w:pPr>
    <w:rPr>
      <w:rFonts w:ascii="Open Sans" w:eastAsia="Open Sans" w:hAnsi="Open Sans" w:cs="Times New Roman"/>
      <w:sz w:val="20"/>
      <w:szCs w:val="20"/>
      <w:lang w:eastAsia="nl-N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ijschrift">
    <w:name w:val="caption"/>
    <w:basedOn w:val="Standaard"/>
    <w:next w:val="Standaard"/>
    <w:uiPriority w:val="35"/>
    <w:unhideWhenUsed/>
    <w:qFormat/>
    <w:rsid w:val="00F3070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elraster">
    <w:name w:val="Table Grid"/>
    <w:basedOn w:val="Standaardtabel"/>
    <w:rsid w:val="007C0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FA444E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FA444E"/>
    <w:pPr>
      <w:spacing w:line="240" w:lineRule="auto"/>
    </w:p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FA444E"/>
    <w:rPr>
      <w:rFonts w:ascii="Open Sans" w:hAnsi="Open Sans" w:cs="Open Sans"/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FA444E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FA444E"/>
    <w:rPr>
      <w:rFonts w:ascii="Open Sans" w:hAnsi="Open Sans" w:cs="Open Sans"/>
      <w:b/>
      <w:bCs/>
      <w:sz w:val="20"/>
      <w:szCs w:val="20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A44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A444E"/>
    <w:rPr>
      <w:rFonts w:ascii="Segoe UI" w:hAnsi="Segoe UI" w:cs="Segoe UI"/>
      <w:sz w:val="18"/>
      <w:szCs w:val="18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7B3C74"/>
    <w:pPr>
      <w:spacing w:line="259" w:lineRule="auto"/>
      <w:ind w:left="0" w:firstLine="0"/>
      <w:outlineLvl w:val="9"/>
    </w:pPr>
    <w:rPr>
      <w:rFonts w:asciiTheme="majorHAnsi" w:eastAsiaTheme="majorEastAsia" w:hAnsiTheme="majorHAnsi" w:cstheme="majorBidi"/>
      <w:color w:val="2F5496" w:themeColor="accent1" w:themeShade="BF"/>
      <w:lang w:val="nl-NL" w:eastAsia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F468E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val="en-US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F468E"/>
    <w:rPr>
      <w:rFonts w:asciiTheme="majorHAnsi" w:eastAsiaTheme="majorEastAsia" w:hAnsiTheme="majorHAnsi" w:cstheme="majorBidi"/>
      <w:color w:val="1F3763" w:themeColor="accent1" w:themeShade="7F"/>
      <w:sz w:val="20"/>
      <w:szCs w:val="20"/>
      <w:lang w:val="en-US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F468E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val="en-US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F468E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F468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Inhopg4">
    <w:name w:val="toc 4"/>
    <w:basedOn w:val="Standaard"/>
    <w:next w:val="Standaard"/>
    <w:autoRedefine/>
    <w:uiPriority w:val="39"/>
    <w:unhideWhenUsed/>
    <w:rsid w:val="00171341"/>
    <w:pPr>
      <w:spacing w:after="100"/>
      <w:ind w:left="660"/>
      <w:jc w:val="left"/>
    </w:pPr>
    <w:rPr>
      <w:rFonts w:asciiTheme="minorHAnsi" w:eastAsiaTheme="minorEastAsia" w:hAnsiTheme="minorHAnsi" w:cstheme="minorBidi"/>
      <w:sz w:val="22"/>
      <w:szCs w:val="22"/>
      <w:lang w:val="nl-NL" w:eastAsia="nl-NL"/>
    </w:rPr>
  </w:style>
  <w:style w:type="paragraph" w:styleId="Inhopg5">
    <w:name w:val="toc 5"/>
    <w:basedOn w:val="Standaard"/>
    <w:next w:val="Standaard"/>
    <w:autoRedefine/>
    <w:uiPriority w:val="39"/>
    <w:unhideWhenUsed/>
    <w:rsid w:val="00171341"/>
    <w:pPr>
      <w:spacing w:after="100"/>
      <w:ind w:left="880"/>
      <w:jc w:val="left"/>
    </w:pPr>
    <w:rPr>
      <w:rFonts w:asciiTheme="minorHAnsi" w:eastAsiaTheme="minorEastAsia" w:hAnsiTheme="minorHAnsi" w:cstheme="minorBidi"/>
      <w:sz w:val="22"/>
      <w:szCs w:val="22"/>
      <w:lang w:val="nl-NL" w:eastAsia="nl-NL"/>
    </w:rPr>
  </w:style>
  <w:style w:type="paragraph" w:styleId="Inhopg6">
    <w:name w:val="toc 6"/>
    <w:basedOn w:val="Standaard"/>
    <w:next w:val="Standaard"/>
    <w:autoRedefine/>
    <w:uiPriority w:val="39"/>
    <w:unhideWhenUsed/>
    <w:rsid w:val="00171341"/>
    <w:pPr>
      <w:spacing w:after="100"/>
      <w:ind w:left="1100"/>
      <w:jc w:val="left"/>
    </w:pPr>
    <w:rPr>
      <w:rFonts w:asciiTheme="minorHAnsi" w:eastAsiaTheme="minorEastAsia" w:hAnsiTheme="minorHAnsi" w:cstheme="minorBidi"/>
      <w:sz w:val="22"/>
      <w:szCs w:val="22"/>
      <w:lang w:val="nl-NL" w:eastAsia="nl-NL"/>
    </w:rPr>
  </w:style>
  <w:style w:type="paragraph" w:styleId="Inhopg7">
    <w:name w:val="toc 7"/>
    <w:basedOn w:val="Standaard"/>
    <w:next w:val="Standaard"/>
    <w:autoRedefine/>
    <w:uiPriority w:val="39"/>
    <w:unhideWhenUsed/>
    <w:rsid w:val="00171341"/>
    <w:pPr>
      <w:spacing w:after="100"/>
      <w:ind w:left="1320"/>
      <w:jc w:val="left"/>
    </w:pPr>
    <w:rPr>
      <w:rFonts w:asciiTheme="minorHAnsi" w:eastAsiaTheme="minorEastAsia" w:hAnsiTheme="minorHAnsi" w:cstheme="minorBidi"/>
      <w:sz w:val="22"/>
      <w:szCs w:val="22"/>
      <w:lang w:val="nl-NL" w:eastAsia="nl-NL"/>
    </w:rPr>
  </w:style>
  <w:style w:type="paragraph" w:styleId="Inhopg8">
    <w:name w:val="toc 8"/>
    <w:basedOn w:val="Standaard"/>
    <w:next w:val="Standaard"/>
    <w:autoRedefine/>
    <w:uiPriority w:val="39"/>
    <w:unhideWhenUsed/>
    <w:rsid w:val="00171341"/>
    <w:pPr>
      <w:spacing w:after="100"/>
      <w:ind w:left="1540"/>
      <w:jc w:val="left"/>
    </w:pPr>
    <w:rPr>
      <w:rFonts w:asciiTheme="minorHAnsi" w:eastAsiaTheme="minorEastAsia" w:hAnsiTheme="minorHAnsi" w:cstheme="minorBidi"/>
      <w:sz w:val="22"/>
      <w:szCs w:val="22"/>
      <w:lang w:val="nl-NL" w:eastAsia="nl-NL"/>
    </w:rPr>
  </w:style>
  <w:style w:type="paragraph" w:styleId="Inhopg9">
    <w:name w:val="toc 9"/>
    <w:basedOn w:val="Standaard"/>
    <w:next w:val="Standaard"/>
    <w:autoRedefine/>
    <w:uiPriority w:val="39"/>
    <w:unhideWhenUsed/>
    <w:rsid w:val="00171341"/>
    <w:pPr>
      <w:spacing w:after="100"/>
      <w:ind w:left="1760"/>
      <w:jc w:val="left"/>
    </w:pPr>
    <w:rPr>
      <w:rFonts w:asciiTheme="minorHAnsi" w:eastAsiaTheme="minorEastAsia" w:hAnsiTheme="minorHAnsi" w:cstheme="minorBidi"/>
      <w:sz w:val="22"/>
      <w:szCs w:val="22"/>
      <w:lang w:val="nl-NL" w:eastAsia="nl-NL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1713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ertvanEk\AppData\Roaming\Microsoft\Sjablonen\Template%20report%20R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6A1D4759E3A4107ADBD1534D93AD89D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7E96A08-34F9-47CE-B65E-52502182EF1D}"/>
      </w:docPartPr>
      <w:docPartBody>
        <w:p w:rsidR="007C4E18" w:rsidRDefault="00D42A42">
          <w:pPr>
            <w:pStyle w:val="B6A1D4759E3A4107ADBD1534D93AD89D"/>
          </w:pPr>
          <w:r w:rsidRPr="00431C3D">
            <w:rPr>
              <w:rStyle w:val="Tekstvantijdelijkeaanduiding"/>
            </w:rPr>
            <w:t>Klik of tik om tekst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A42"/>
    <w:rsid w:val="00301D03"/>
    <w:rsid w:val="004B16AC"/>
    <w:rsid w:val="007C4E18"/>
    <w:rsid w:val="00D42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Pr>
      <w:color w:val="808080"/>
    </w:rPr>
  </w:style>
  <w:style w:type="paragraph" w:customStyle="1" w:styleId="B6A1D4759E3A4107ADBD1534D93AD89D">
    <w:name w:val="B6A1D4759E3A4107ADBD1534D93AD8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4079D97380764FB703D3788161B64B" ma:contentTypeVersion="45" ma:contentTypeDescription="Create a new document." ma:contentTypeScope="" ma:versionID="0aa76232a1787861cdc485c837ddf086">
  <xsd:schema xmlns:xsd="http://www.w3.org/2001/XMLSchema" xmlns:xs="http://www.w3.org/2001/XMLSchema" xmlns:p="http://schemas.microsoft.com/office/2006/metadata/properties" xmlns:ns2="dc2d362e-079c-461d-87e9-915649f80c68" xmlns:ns3="14506097-4993-4c0c-851d-751d467c7ae6" targetNamespace="http://schemas.microsoft.com/office/2006/metadata/properties" ma:root="true" ma:fieldsID="06efd9d7a39d5ee90430509b7159e73e" ns2:_="" ns3:_="">
    <xsd:import namespace="dc2d362e-079c-461d-87e9-915649f80c68"/>
    <xsd:import namespace="14506097-4993-4c0c-851d-751d467c7a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CatchAll" minOccurs="0"/>
                <xsd:element ref="ns2:befaad8fc1df475680fbe5776faf27fc" minOccurs="0"/>
                <xsd:element ref="ns2:a2ed546d1eea4d37b56dc9b981bda6af" minOccurs="0"/>
                <xsd:element ref="ns2:ab981eeb7bea4ec7996208ee78a2e14d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Actiehouder" minOccurs="0"/>
                <xsd:element ref="ns2:MediaLengthInSeconds" minOccurs="0"/>
                <xsd:element ref="ns3:TaxKeywordTaxHTField" minOccurs="0"/>
                <xsd:element ref="ns2:Locatie" minOccurs="0"/>
                <xsd:element ref="ns2:dd746f7a-f8c8-4838-89cd-b68c4bae0b2fCountryOrRegion" minOccurs="0"/>
                <xsd:element ref="ns2:dd746f7a-f8c8-4838-89cd-b68c4bae0b2fState" minOccurs="0"/>
                <xsd:element ref="ns2:dd746f7a-f8c8-4838-89cd-b68c4bae0b2fCity" minOccurs="0"/>
                <xsd:element ref="ns2:dd746f7a-f8c8-4838-89cd-b68c4bae0b2fPostalCode" minOccurs="0"/>
                <xsd:element ref="ns2:dd746f7a-f8c8-4838-89cd-b68c4bae0b2fStreet" minOccurs="0"/>
                <xsd:element ref="ns2:dd746f7a-f8c8-4838-89cd-b68c4bae0b2fGeoLoc" minOccurs="0"/>
                <xsd:element ref="ns2:dd746f7a-f8c8-4838-89cd-b68c4bae0b2fDispName" minOccurs="0"/>
                <xsd:element ref="ns2:_x0031_14227_x002d_3_x002e_33_x002d_20_x002d_008_x002e_007_x002d_rapd_x002d_SamenvattingMERfase1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2d362e-079c-461d-87e9-915649f80c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befaad8fc1df475680fbe5776faf27fc" ma:index="12" nillable="true" ma:taxonomy="true" ma:internalName="befaad8fc1df475680fbe5776faf27fc" ma:taxonomyFieldName="Document_x0020_Type" ma:displayName="Document Type" ma:readOnly="false" ma:default="" ma:fieldId="{befaad8f-c1df-4756-80fb-e5776faf27fc}" ma:sspId="69ef9cee-7c4c-4141-a1ce-210e429be09a" ma:termSetId="e4d3f3dc-f4d9-42eb-b31d-50292b0e56d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2ed546d1eea4d37b56dc9b981bda6af" ma:index="14" nillable="true" ma:taxonomy="true" ma:internalName="a2ed546d1eea4d37b56dc9b981bda6af" ma:taxonomyFieldName="Discipline" ma:displayName="Datum" ma:default="" ma:fieldId="{a2ed546d-1eea-4d37-b56d-c9b981bda6af}" ma:sspId="69ef9cee-7c4c-4141-a1ce-210e429be09a" ma:termSetId="f11a5009-3283-4690-9b9d-2bbb048e06a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b981eeb7bea4ec7996208ee78a2e14d" ma:index="16" nillable="true" ma:taxonomy="true" ma:internalName="ab981eeb7bea4ec7996208ee78a2e14d" ma:taxonomyFieldName="Bedrijf" ma:displayName="Project" ma:default="" ma:fieldId="{ab981eeb-7bea-4ec7-9962-08ee78a2e14d}" ma:sspId="69ef9cee-7c4c-4141-a1ce-210e429be09a" ma:termSetId="c0aa3b1d-e543-460d-8303-2413cb794d9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8" nillable="true" ma:displayName="Tags" ma:description="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ServiceAutoKeyPoints" ma:index="2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Actiehouder" ma:index="27" nillable="true" ma:displayName="Actiehouder" ma:indexed="true" ma:list="UserInfo" ma:SharePointGroup="0" ma:internalName="Actiehoud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LengthInSeconds" ma:index="28" nillable="true" ma:displayName="Length (seconds)" ma:internalName="MediaLengthInSeconds" ma:readOnly="true">
      <xsd:simpleType>
        <xsd:restriction base="dms:Unknown"/>
      </xsd:simpleType>
    </xsd:element>
    <xsd:element name="Locatie" ma:index="31" nillable="true" ma:displayName="Locatie" ma:format="Dropdown" ma:internalName="Locatie">
      <xsd:simpleType>
        <xsd:restriction base="dms:Unknown"/>
      </xsd:simpleType>
    </xsd:element>
    <xsd:element name="dd746f7a-f8c8-4838-89cd-b68c4bae0b2fCountryOrRegion" ma:index="32" nillable="true" ma:displayName="Locatie: land" ma:internalName="CountryOrRegion" ma:readOnly="true">
      <xsd:simpleType>
        <xsd:restriction base="dms:Text"/>
      </xsd:simpleType>
    </xsd:element>
    <xsd:element name="dd746f7a-f8c8-4838-89cd-b68c4bae0b2fState" ma:index="33" nillable="true" ma:displayName="Locatie: provincie" ma:internalName="State" ma:readOnly="true">
      <xsd:simpleType>
        <xsd:restriction base="dms:Text"/>
      </xsd:simpleType>
    </xsd:element>
    <xsd:element name="dd746f7a-f8c8-4838-89cd-b68c4bae0b2fCity" ma:index="34" nillable="true" ma:displayName="Locatie: stad" ma:internalName="City" ma:readOnly="true">
      <xsd:simpleType>
        <xsd:restriction base="dms:Text"/>
      </xsd:simpleType>
    </xsd:element>
    <xsd:element name="dd746f7a-f8c8-4838-89cd-b68c4bae0b2fPostalCode" ma:index="35" nillable="true" ma:displayName="Locatie: postcode" ma:internalName="PostalCode" ma:readOnly="true">
      <xsd:simpleType>
        <xsd:restriction base="dms:Text"/>
      </xsd:simpleType>
    </xsd:element>
    <xsd:element name="dd746f7a-f8c8-4838-89cd-b68c4bae0b2fStreet" ma:index="36" nillable="true" ma:displayName="Locatie: straat" ma:internalName="Street" ma:readOnly="true">
      <xsd:simpleType>
        <xsd:restriction base="dms:Text"/>
      </xsd:simpleType>
    </xsd:element>
    <xsd:element name="dd746f7a-f8c8-4838-89cd-b68c4bae0b2fGeoLoc" ma:index="37" nillable="true" ma:displayName="Locatie: coördinaten" ma:internalName="GeoLoc" ma:readOnly="true">
      <xsd:simpleType>
        <xsd:restriction base="dms:Unknown"/>
      </xsd:simpleType>
    </xsd:element>
    <xsd:element name="dd746f7a-f8c8-4838-89cd-b68c4bae0b2fDispName" ma:index="38" nillable="true" ma:displayName="Locatie: naam" ma:internalName="DispName" ma:readOnly="true">
      <xsd:simpleType>
        <xsd:restriction base="dms:Text"/>
      </xsd:simpleType>
    </xsd:element>
    <xsd:element name="_x0031_14227_x002d_3_x002e_33_x002d_20_x002d_008_x002e_007_x002d_rapd_x002d_SamenvattingMERfase1" ma:index="39" nillable="true" ma:displayName="Onderwerp" ma:format="Dropdown" ma:internalName="_x0031_14227_x002d_3_x002e_33_x002d_20_x002d_008_x002e_007_x002d_rapd_x002d_SamenvattingMERfase1">
      <xsd:simpleType>
        <xsd:restriction base="dms:Text">
          <xsd:maxLength value="255"/>
        </xsd:restriction>
      </xsd:simpleType>
    </xsd:element>
    <xsd:element name="lcf76f155ced4ddcb4097134ff3c332f" ma:index="41" nillable="true" ma:taxonomy="true" ma:internalName="lcf76f155ced4ddcb4097134ff3c332f" ma:taxonomyFieldName="MediaServiceImageTags" ma:displayName="Image Tags" ma:readOnly="false" ma:fieldId="{5cf76f15-5ced-4ddc-b409-7134ff3c332f}" ma:taxonomyMulti="true" ma:sspId="69ef9cee-7c4c-4141-a1ce-210e429be0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506097-4993-4c0c-851d-751d467c7ae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b8cf336-24c7-422e-9e71-b3ef499a96e1}" ma:internalName="TaxCatchAll" ma:showField="CatchAllData" ma:web="14506097-4993-4c0c-851d-751d467c7a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30" nillable="true" ma:taxonomy="true" ma:internalName="TaxKeywordTaxHTField" ma:taxonomyFieldName="TaxKeyword" ma:displayName="Trefwoorden" ma:readOnly="false" ma:fieldId="{23f27201-bee3-471e-b2e7-b64fd8b7ca38}" ma:taxonomyMulti="true" ma:sspId="69ef9cee-7c4c-4141-a1ce-210e429be09a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2ed546d1eea4d37b56dc9b981bda6af xmlns="dc2d362e-079c-461d-87e9-915649f80c68">
      <Terms xmlns="http://schemas.microsoft.com/office/infopath/2007/PartnerControls"/>
    </a2ed546d1eea4d37b56dc9b981bda6af>
    <befaad8fc1df475680fbe5776faf27fc xmlns="dc2d362e-079c-461d-87e9-915649f80c68">
      <Terms xmlns="http://schemas.microsoft.com/office/infopath/2007/PartnerControls"/>
    </befaad8fc1df475680fbe5776faf27fc>
    <ab981eeb7bea4ec7996208ee78a2e14d xmlns="dc2d362e-079c-461d-87e9-915649f80c68">
      <Terms xmlns="http://schemas.microsoft.com/office/infopath/2007/PartnerControls"/>
    </ab981eeb7bea4ec7996208ee78a2e14d>
    <TaxCatchAll xmlns="14506097-4993-4c0c-851d-751d467c7ae6" xsi:nil="true"/>
    <_x0031_14227_x002d_3_x002e_33_x002d_20_x002d_008_x002e_007_x002d_rapd_x002d_SamenvattingMERfase1 xmlns="dc2d362e-079c-461d-87e9-915649f80c68" xsi:nil="true"/>
    <TaxKeywordTaxHTField xmlns="14506097-4993-4c0c-851d-751d467c7ae6">
      <Terms xmlns="http://schemas.microsoft.com/office/infopath/2007/PartnerControls"/>
    </TaxKeywordTaxHTField>
    <Actiehouder xmlns="dc2d362e-079c-461d-87e9-915649f80c68">
      <UserInfo>
        <DisplayName/>
        <AccountId xsi:nil="true"/>
        <AccountType/>
      </UserInfo>
    </Actiehouder>
    <lcf76f155ced4ddcb4097134ff3c332f xmlns="dc2d362e-079c-461d-87e9-915649f80c68">
      <Terms xmlns="http://schemas.microsoft.com/office/infopath/2007/PartnerControls"/>
    </lcf76f155ced4ddcb4097134ff3c332f>
    <Locatie xmlns="dc2d362e-079c-461d-87e9-915649f80c6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619AC0-9CD1-4791-A500-7FFA5FC31C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2d362e-079c-461d-87e9-915649f80c68"/>
    <ds:schemaRef ds:uri="14506097-4993-4c0c-851d-751d467c7a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788E78-49C4-4621-B2B4-A1897A167ACC}">
  <ds:schemaRefs>
    <ds:schemaRef ds:uri="http://schemas.microsoft.com/office/2006/metadata/properties"/>
    <ds:schemaRef ds:uri="http://schemas.microsoft.com/office/infopath/2007/PartnerControls"/>
    <ds:schemaRef ds:uri="dc2d362e-079c-461d-87e9-915649f80c68"/>
    <ds:schemaRef ds:uri="14506097-4993-4c0c-851d-751d467c7ae6"/>
  </ds:schemaRefs>
</ds:datastoreItem>
</file>

<file path=customXml/itemProps3.xml><?xml version="1.0" encoding="utf-8"?>
<ds:datastoreItem xmlns:ds="http://schemas.openxmlformats.org/officeDocument/2006/customXml" ds:itemID="{5E95ACEA-DA85-462C-8F4C-A7BDAE84B4C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4A6507F-9616-4357-9FDF-F329DE03E0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report RG</Template>
  <TotalTime>38</TotalTime>
  <Pages>15</Pages>
  <Words>1451</Words>
  <Characters>7985</Characters>
  <Application>Microsoft Office Word</Application>
  <DocSecurity>0</DocSecurity>
  <Lines>66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Geert van Ek</dc:creator>
  <cp:keywords/>
  <dc:description/>
  <cp:lastModifiedBy>Geert van Ek</cp:lastModifiedBy>
  <cp:revision>40</cp:revision>
  <dcterms:created xsi:type="dcterms:W3CDTF">2022-07-06T17:15:00Z</dcterms:created>
  <dcterms:modified xsi:type="dcterms:W3CDTF">2022-07-07T09:36:00Z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0x0101008D4079D97380764FB703D3788161B64B</vt:lpwstr>
  </property>
  <property fmtid="{D5CDD505-2E9C-101B-9397-08002B2CF9AE}" pid="3" name="Discipline">
    <vt:lpwstr/>
  </property>
  <property fmtid="{D5CDD505-2E9C-101B-9397-08002B2CF9AE}" pid="4" name="Bedrijf">
    <vt:lpwstr/>
  </property>
  <property fmtid="{D5CDD505-2E9C-101B-9397-08002B2CF9AE}" pid="5" name="Document Type">
    <vt:lpwstr/>
  </property>
  <property fmtid="{D5CDD505-2E9C-101B-9397-08002B2CF9AE}" pid="6" name="TaxKeyword">
    <vt:lpwstr/>
  </property>
  <property fmtid="{D5CDD505-2E9C-101B-9397-08002B2CF9AE}" pid="7" name="MediaServiceImageTags">
    <vt:lpwstr/>
  </property>
</Properties>
</file>